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7034" w14:textId="400EDFDC" w:rsidR="004C4EB3" w:rsidRPr="006D3A2B" w:rsidRDefault="00C408EA" w:rsidP="004C4EB3">
      <w:pPr>
        <w:tabs>
          <w:tab w:val="left" w:pos="2970"/>
        </w:tabs>
        <w:ind w:right="-1870"/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</w:pPr>
      <w:r w:rsidRPr="006D3A2B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B30F27" wp14:editId="507C8CBC">
                <wp:simplePos x="0" y="0"/>
                <wp:positionH relativeFrom="column">
                  <wp:posOffset>4243070</wp:posOffset>
                </wp:positionH>
                <wp:positionV relativeFrom="paragraph">
                  <wp:posOffset>-19209</wp:posOffset>
                </wp:positionV>
                <wp:extent cx="1965960" cy="1828800"/>
                <wp:effectExtent l="0" t="0" r="0" b="0"/>
                <wp:wrapNone/>
                <wp:docPr id="10089000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56759" w14:textId="77777777" w:rsidR="00C408EA" w:rsidRDefault="00C408EA" w:rsidP="00C408EA">
                            <w:pPr>
                              <w:tabs>
                                <w:tab w:val="left" w:pos="3060"/>
                              </w:tabs>
                              <w:spacing w:after="0"/>
                              <w:ind w:left="-2880" w:right="576"/>
                              <w:jc w:val="right"/>
                              <w:rPr>
                                <w:rFonts w:ascii="Linux Libertine" w:hAnsi="Linux Libertine" w:cs="Linux Libertine"/>
                              </w:rPr>
                            </w:pPr>
                            <w:hyperlink r:id="rId11" w:history="1">
                              <w:r w:rsidRPr="006D5DD5">
                                <w:rPr>
                                  <w:rStyle w:val="Hyperlink"/>
                                  <w:rFonts w:ascii="Linux Libertine" w:hAnsi="Linux Libertine" w:cs="Linux Libertine"/>
                                </w:rPr>
                                <w:t>clemente.gotelli@outlook.com</w:t>
                              </w:r>
                            </w:hyperlink>
                            <w:r>
                              <w:rPr>
                                <w:rFonts w:ascii="Linux Libertine" w:hAnsi="Linux Libertine" w:cs="Linux Libertine"/>
                              </w:rPr>
                              <w:br/>
                            </w:r>
                            <w:r w:rsidRPr="00AD60F9">
                              <w:rPr>
                                <w:rFonts w:ascii="Linux Libertine" w:hAnsi="Linux Libertine" w:cs="Linux Libertine"/>
                              </w:rPr>
                              <w:t>Rue de Bourg 15, 1003 Lausanne</w:t>
                            </w:r>
                          </w:p>
                          <w:p w14:paraId="2889CF07" w14:textId="77777777" w:rsidR="00C408EA" w:rsidRDefault="00C408EA" w:rsidP="00C408EA">
                            <w:pPr>
                              <w:tabs>
                                <w:tab w:val="left" w:pos="3060"/>
                              </w:tabs>
                              <w:spacing w:after="0"/>
                              <w:ind w:left="-2880" w:right="576"/>
                              <w:jc w:val="right"/>
                              <w:rPr>
                                <w:rFonts w:ascii="Linux Libertine" w:hAnsi="Linux Libertine" w:cs="Linux Libertine"/>
                              </w:rPr>
                            </w:pPr>
                            <w:r w:rsidRPr="00AD60F9">
                              <w:rPr>
                                <w:rFonts w:ascii="Linux Libertine" w:hAnsi="Linux Libertine" w:cs="Linux Libertine"/>
                              </w:rPr>
                              <w:t>+41 78 205 9383</w:t>
                            </w:r>
                          </w:p>
                          <w:p w14:paraId="00018BFE" w14:textId="113E59AB" w:rsidR="00C408EA" w:rsidRDefault="00CE57E2" w:rsidP="00C408EA">
                            <w:pPr>
                              <w:tabs>
                                <w:tab w:val="left" w:pos="3060"/>
                              </w:tabs>
                              <w:spacing w:after="0"/>
                              <w:ind w:left="-2880" w:right="576"/>
                              <w:jc w:val="right"/>
                              <w:rPr>
                                <w:rFonts w:ascii="Linux Libertine" w:hAnsi="Linux Libertine" w:cs="Linux Libertine"/>
                              </w:rPr>
                            </w:pPr>
                            <w:hyperlink r:id="rId12" w:history="1">
                              <w:r w:rsidR="00C408EA" w:rsidRPr="00CE57E2">
                                <w:rPr>
                                  <w:rStyle w:val="Hyperlink"/>
                                  <w:rFonts w:ascii="Linux Libertine" w:hAnsi="Linux Libertine" w:cs="Linux Libertine"/>
                                </w:rPr>
                                <w:t>linkedin.com/in/cmgotelli</w:t>
                              </w:r>
                            </w:hyperlink>
                          </w:p>
                          <w:p w14:paraId="6B069337" w14:textId="2FC4E9C7" w:rsidR="004F597B" w:rsidRPr="00CE57E2" w:rsidRDefault="00CE57E2" w:rsidP="00C408EA">
                            <w:pPr>
                              <w:tabs>
                                <w:tab w:val="left" w:pos="3060"/>
                              </w:tabs>
                              <w:spacing w:after="0"/>
                              <w:ind w:left="-2880" w:right="576"/>
                              <w:jc w:val="right"/>
                              <w:rPr>
                                <w:rFonts w:ascii="Linux Libertine" w:hAnsi="Linux Libertine" w:cs="Linux Libertine"/>
                              </w:rPr>
                            </w:pPr>
                            <w:hyperlink r:id="rId13" w:history="1">
                              <w:r w:rsidR="004F597B" w:rsidRPr="00CE57E2">
                                <w:rPr>
                                  <w:rStyle w:val="Hyperlink"/>
                                  <w:rFonts w:ascii="Linux Libertine" w:hAnsi="Linux Libertine" w:cs="Linux Libertine"/>
                                </w:rPr>
                                <w:t>www.clementegotelli.com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B30F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4.1pt;margin-top:-1.5pt;width:154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" filled="f" stroked="f" strokeweight=".5pt">
                <v:textbox style="mso-fit-shape-to-text:t">
                  <w:txbxContent>
                    <w:p w14:paraId="51E56759" w14:textId="77777777" w:rsidR="00C408EA" w:rsidRDefault="00C408EA" w:rsidP="00C408EA">
                      <w:pPr>
                        <w:tabs>
                          <w:tab w:val="left" w:pos="3060"/>
                        </w:tabs>
                        <w:spacing w:after="0"/>
                        <w:ind w:left="-2880" w:right="576"/>
                        <w:jc w:val="right"/>
                        <w:rPr>
                          <w:rFonts w:ascii="Linux Libertine" w:hAnsi="Linux Libertine" w:cs="Linux Libertine"/>
                        </w:rPr>
                      </w:pPr>
                      <w:hyperlink r:id="rId14" w:history="1">
                        <w:r w:rsidRPr="006D5DD5">
                          <w:rPr>
                            <w:rStyle w:val="Hyperlink"/>
                            <w:rFonts w:ascii="Linux Libertine" w:hAnsi="Linux Libertine" w:cs="Linux Libertine"/>
                          </w:rPr>
                          <w:t>clemente.gotelli@outlook.com</w:t>
                        </w:r>
                      </w:hyperlink>
                      <w:r>
                        <w:rPr>
                          <w:rFonts w:ascii="Linux Libertine" w:hAnsi="Linux Libertine" w:cs="Linux Libertine"/>
                        </w:rPr>
                        <w:br/>
                      </w:r>
                      <w:r w:rsidRPr="00AD60F9">
                        <w:rPr>
                          <w:rFonts w:ascii="Linux Libertine" w:hAnsi="Linux Libertine" w:cs="Linux Libertine"/>
                        </w:rPr>
                        <w:t>Rue de Bourg 15, 1003 Lausanne</w:t>
                      </w:r>
                    </w:p>
                    <w:p w14:paraId="2889CF07" w14:textId="77777777" w:rsidR="00C408EA" w:rsidRDefault="00C408EA" w:rsidP="00C408EA">
                      <w:pPr>
                        <w:tabs>
                          <w:tab w:val="left" w:pos="3060"/>
                        </w:tabs>
                        <w:spacing w:after="0"/>
                        <w:ind w:left="-2880" w:right="576"/>
                        <w:jc w:val="right"/>
                        <w:rPr>
                          <w:rFonts w:ascii="Linux Libertine" w:hAnsi="Linux Libertine" w:cs="Linux Libertine"/>
                        </w:rPr>
                      </w:pPr>
                      <w:r w:rsidRPr="00AD60F9">
                        <w:rPr>
                          <w:rFonts w:ascii="Linux Libertine" w:hAnsi="Linux Libertine" w:cs="Linux Libertine"/>
                        </w:rPr>
                        <w:t>+41 78 205 9383</w:t>
                      </w:r>
                    </w:p>
                    <w:p w14:paraId="00018BFE" w14:textId="113E59AB" w:rsidR="00C408EA" w:rsidRDefault="00CE57E2" w:rsidP="00C408EA">
                      <w:pPr>
                        <w:tabs>
                          <w:tab w:val="left" w:pos="3060"/>
                        </w:tabs>
                        <w:spacing w:after="0"/>
                        <w:ind w:left="-2880" w:right="576"/>
                        <w:jc w:val="right"/>
                        <w:rPr>
                          <w:rFonts w:ascii="Linux Libertine" w:hAnsi="Linux Libertine" w:cs="Linux Libertine"/>
                        </w:rPr>
                      </w:pPr>
                      <w:hyperlink r:id="rId15" w:history="1">
                        <w:r w:rsidR="00C408EA" w:rsidRPr="00CE57E2">
                          <w:rPr>
                            <w:rStyle w:val="Hyperlink"/>
                            <w:rFonts w:ascii="Linux Libertine" w:hAnsi="Linux Libertine" w:cs="Linux Libertine"/>
                          </w:rPr>
                          <w:t>linkedin.com/in/cmgotelli</w:t>
                        </w:r>
                      </w:hyperlink>
                    </w:p>
                    <w:p w14:paraId="6B069337" w14:textId="2FC4E9C7" w:rsidR="004F597B" w:rsidRPr="00CE57E2" w:rsidRDefault="00CE57E2" w:rsidP="00C408EA">
                      <w:pPr>
                        <w:tabs>
                          <w:tab w:val="left" w:pos="3060"/>
                        </w:tabs>
                        <w:spacing w:after="0"/>
                        <w:ind w:left="-2880" w:right="576"/>
                        <w:jc w:val="right"/>
                        <w:rPr>
                          <w:rFonts w:ascii="Linux Libertine" w:hAnsi="Linux Libertine" w:cs="Linux Libertine"/>
                        </w:rPr>
                      </w:pPr>
                      <w:hyperlink r:id="rId16" w:history="1">
                        <w:r w:rsidR="004F597B" w:rsidRPr="00CE57E2">
                          <w:rPr>
                            <w:rStyle w:val="Hyperlink"/>
                            <w:rFonts w:ascii="Linux Libertine" w:hAnsi="Linux Libertine" w:cs="Linux Libertine"/>
                          </w:rPr>
                          <w:t>www.clementegotelli.com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C49DA" w:rsidRPr="006D3A2B">
        <w:rPr>
          <w:rStyle w:val="TitleChar"/>
          <w:rFonts w:ascii="Linux Libertine" w:hAnsi="Linux Libertine" w:cs="Linux Libertine"/>
          <w:color w:val="262626" w:themeColor="text1" w:themeTint="D9"/>
          <w:spacing w:val="0"/>
          <w:sz w:val="44"/>
          <w:szCs w:val="14"/>
        </w:rPr>
        <w:t>Clemente Gotelli</w:t>
      </w:r>
      <w:r w:rsidR="004269B5" w:rsidRPr="006D3A2B">
        <w:rPr>
          <w:rFonts w:ascii="Linux Libertine" w:hAnsi="Linux Libertine" w:cs="Linux Libertine"/>
          <w:sz w:val="36"/>
        </w:rPr>
        <w:br/>
      </w:r>
      <w:r w:rsidR="00AE69F2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>Ingénieur</w:t>
      </w:r>
      <w:r w:rsidR="000C49DA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 xml:space="preserve"> </w:t>
      </w:r>
      <w:r w:rsidR="000D4497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>hydraulicien</w:t>
      </w:r>
      <w:r w:rsidR="00156D24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>, PhD</w:t>
      </w:r>
      <w:r w:rsidR="00EE5064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 xml:space="preserve"> </w:t>
      </w:r>
      <w:r w:rsidR="004C4EB3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br/>
      </w:r>
      <w:r w:rsidR="00B522D2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>Spécialisé en hydraulique fluviale</w:t>
      </w:r>
      <w:r w:rsidR="004C4EB3" w:rsidRPr="006D3A2B">
        <w:rPr>
          <w:rFonts w:ascii="Linux Libertine" w:hAnsi="Linux Libertine" w:cs="Linux Libertine"/>
          <w:i/>
          <w:iCs/>
          <w:color w:val="4D4D4D" w:themeColor="accent6"/>
          <w:sz w:val="20"/>
          <w:szCs w:val="20"/>
        </w:rPr>
        <w:t xml:space="preserve"> et modélisation numérique</w:t>
      </w:r>
    </w:p>
    <w:p w14:paraId="36713883" w14:textId="26190B6E" w:rsidR="004C4EB3" w:rsidRPr="006D3A2B" w:rsidRDefault="00DA3A2B" w:rsidP="004C4EB3">
      <w:pPr>
        <w:rPr>
          <w:sz w:val="2"/>
          <w:szCs w:val="2"/>
        </w:rPr>
      </w:pPr>
      <w:r w:rsidRPr="006D3A2B">
        <w:rPr>
          <w:rFonts w:ascii="Linux Libertine" w:hAnsi="Linux Libertine" w:cs="Linux Liberti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F1B75" wp14:editId="0D748E6D">
                <wp:simplePos x="0" y="0"/>
                <wp:positionH relativeFrom="column">
                  <wp:posOffset>0</wp:posOffset>
                </wp:positionH>
                <wp:positionV relativeFrom="paragraph">
                  <wp:posOffset>33870</wp:posOffset>
                </wp:positionV>
                <wp:extent cx="5760720" cy="0"/>
                <wp:effectExtent l="0" t="0" r="5080" b="12700"/>
                <wp:wrapNone/>
                <wp:docPr id="3980720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5EEB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65pt" to="453.6pt,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" strokecolor="#4d4d4d [3209]" strokeweight=".5pt">
                <v:stroke joinstyle="miter"/>
              </v:line>
            </w:pict>
          </mc:Fallback>
        </mc:AlternateContent>
      </w:r>
    </w:p>
    <w:p w14:paraId="487E296E" w14:textId="7559FB0B" w:rsidR="00003455" w:rsidRPr="006D3A2B" w:rsidRDefault="008701BD" w:rsidP="00375AE8">
      <w:pPr>
        <w:pStyle w:val="Heading1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Profil</w:t>
      </w:r>
    </w:p>
    <w:p w14:paraId="59964D4C" w14:textId="624396CB" w:rsidR="00797A30" w:rsidRPr="006D3A2B" w:rsidRDefault="005D5583" w:rsidP="0040695A">
      <w:pPr>
        <w:jc w:val="both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Ingénieur hydraulicien et docteur de l'EPFL, je suis spécialisé en mécanique des fluides et en modélisation numérique appliquée à l'ingénierie fluviale</w:t>
      </w:r>
      <w:r w:rsidR="00156D24" w:rsidRPr="006D3A2B">
        <w:rPr>
          <w:rFonts w:ascii="Linux Libertine" w:hAnsi="Linux Libertine" w:cs="Linux Libertine"/>
        </w:rPr>
        <w:t xml:space="preserve"> e hydrologie</w:t>
      </w:r>
      <w:r w:rsidRPr="006D3A2B">
        <w:rPr>
          <w:rFonts w:ascii="Linux Libertine" w:hAnsi="Linux Libertine" w:cs="Linux Libertine"/>
        </w:rPr>
        <w:t>. Mon parcours m'a permis de développer une approche intégrée, combinant des compétences avancées en hydraulique computationnelle (CFD</w:t>
      </w:r>
      <w:r w:rsidR="006D3A2B" w:rsidRPr="006D3A2B">
        <w:rPr>
          <w:rFonts w:ascii="Linux Libertine" w:hAnsi="Linux Libertine" w:cs="Linux Libertine"/>
        </w:rPr>
        <w:t xml:space="preserve"> 2 et 3D)</w:t>
      </w:r>
      <w:r w:rsidRPr="006D3A2B">
        <w:rPr>
          <w:rFonts w:ascii="Linux Libertine" w:hAnsi="Linux Libertine" w:cs="Linux Libertine"/>
        </w:rPr>
        <w:t xml:space="preserve">, </w:t>
      </w:r>
      <w:r w:rsidR="006D3A2B" w:rsidRPr="006D3A2B">
        <w:rPr>
          <w:rFonts w:ascii="Linux Libertine" w:hAnsi="Linux Libertine" w:cs="Linux Libertine"/>
        </w:rPr>
        <w:t xml:space="preserve">géomorphologie </w:t>
      </w:r>
      <w:r w:rsidRPr="006D3A2B">
        <w:rPr>
          <w:rFonts w:ascii="Linux Libertine" w:hAnsi="Linux Libertine" w:cs="Linux Libertine"/>
        </w:rPr>
        <w:t>et en hydrologie. Passionné par la gestion durable des eaux, j'allie rigueur et curiosité pour transformer des problèmes complexes en solutions concrètes et efficaces, au sein d'équipes multidisciplinaires</w:t>
      </w:r>
      <w:r w:rsidR="006D3A2B" w:rsidRPr="006D3A2B">
        <w:rPr>
          <w:rFonts w:ascii="Linux Libertine" w:hAnsi="Linux Libertine" w:cs="Linux Libertine"/>
        </w:rPr>
        <w:t xml:space="preserve"> et internationales</w:t>
      </w:r>
      <w:r w:rsidRPr="006D3A2B">
        <w:rPr>
          <w:rFonts w:ascii="Linux Libertine" w:hAnsi="Linux Libertine" w:cs="Linux Libertine"/>
        </w:rPr>
        <w:t>.</w:t>
      </w:r>
    </w:p>
    <w:p w14:paraId="31A5EC12" w14:textId="2C28685A" w:rsidR="005E243F" w:rsidRPr="006D3A2B" w:rsidRDefault="00993C5B" w:rsidP="00375AE8">
      <w:pPr>
        <w:pStyle w:val="Heading1"/>
        <w:rPr>
          <w:rFonts w:ascii="Linux Libertine" w:eastAsiaTheme="minorHAnsi" w:hAnsi="Linux Libertine" w:cs="Linux Libertine"/>
          <w:sz w:val="18"/>
        </w:rPr>
      </w:pPr>
      <w:r w:rsidRPr="006D3A2B">
        <w:rPr>
          <w:rFonts w:ascii="Linux Libertine" w:hAnsi="Linux Libertine" w:cs="Linux Libertine"/>
        </w:rPr>
        <w:t>Formation</w:t>
      </w:r>
    </w:p>
    <w:p w14:paraId="455E363F" w14:textId="6B2CAB58" w:rsidR="005E243F" w:rsidRPr="006D3A2B" w:rsidRDefault="00B87AE7" w:rsidP="00375AE8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 xml:space="preserve">PhD in </w:t>
      </w:r>
      <w:r w:rsidR="007B28B1" w:rsidRPr="006D3A2B">
        <w:rPr>
          <w:rFonts w:ascii="Linux Libertine" w:hAnsi="Linux Libertine" w:cs="Linux Libertine"/>
        </w:rPr>
        <w:t>Mécanique</w:t>
      </w:r>
      <w:r w:rsidRPr="006D3A2B">
        <w:rPr>
          <w:rFonts w:ascii="Linux Libertine" w:hAnsi="Linux Libertine" w:cs="Linux Libertine"/>
        </w:rPr>
        <w:t xml:space="preserve">, </w:t>
      </w:r>
      <w:r w:rsidR="007B28B1" w:rsidRPr="006D3A2B">
        <w:rPr>
          <w:rFonts w:ascii="Linux Libertine" w:hAnsi="Linux Libertine" w:cs="Linux Libertine"/>
        </w:rPr>
        <w:t>Laboratoire d’hydraulique environnementale</w:t>
      </w:r>
      <w:r w:rsidR="008C0466" w:rsidRPr="006D3A2B">
        <w:rPr>
          <w:rFonts w:ascii="Linux Libertine" w:hAnsi="Linux Libertine" w:cs="Linux Libertine"/>
        </w:rPr>
        <w:t xml:space="preserve">, </w:t>
      </w:r>
      <w:r w:rsidRPr="006D3A2B">
        <w:rPr>
          <w:rFonts w:ascii="Linux Libertine" w:hAnsi="Linux Libertine" w:cs="Linux Libertine"/>
        </w:rPr>
        <w:t>EPFL</w:t>
      </w:r>
      <w:r w:rsidR="005E243F" w:rsidRPr="006D3A2B">
        <w:rPr>
          <w:rFonts w:ascii="Linux Libertine" w:hAnsi="Linux Libertine" w:cs="Linux Libertine"/>
        </w:rPr>
        <w:tab/>
      </w:r>
      <w:r w:rsidR="004A040B" w:rsidRPr="006D3A2B">
        <w:rPr>
          <w:rFonts w:ascii="Linux Libertine" w:hAnsi="Linux Libertine" w:cs="Linux Libertine"/>
        </w:rPr>
        <w:t>novembre</w:t>
      </w:r>
      <w:r w:rsidRPr="006D3A2B">
        <w:rPr>
          <w:rFonts w:ascii="Linux Libertine" w:hAnsi="Linux Libertine" w:cs="Linux Libertine"/>
        </w:rPr>
        <w:t xml:space="preserve"> 2020 </w:t>
      </w:r>
      <w:r w:rsidR="00906CD7" w:rsidRPr="006D3A2B">
        <w:rPr>
          <w:rFonts w:ascii="Linux Libertine" w:hAnsi="Linux Libertine" w:cs="Linux Libertine"/>
        </w:rPr>
        <w:t>–</w:t>
      </w:r>
      <w:r w:rsidRPr="006D3A2B">
        <w:rPr>
          <w:rFonts w:ascii="Linux Libertine" w:hAnsi="Linux Libertine" w:cs="Linux Libertine"/>
        </w:rPr>
        <w:t xml:space="preserve"> </w:t>
      </w:r>
      <w:r w:rsidR="00906CD7" w:rsidRPr="006D3A2B">
        <w:rPr>
          <w:rFonts w:ascii="Linux Libertine" w:hAnsi="Linux Libertine" w:cs="Linux Libertine"/>
        </w:rPr>
        <w:t>octobre 2025</w:t>
      </w:r>
    </w:p>
    <w:p w14:paraId="4A53E235" w14:textId="2A84689F" w:rsidR="005E243F" w:rsidRPr="006D3A2B" w:rsidRDefault="004A040B" w:rsidP="0040695A">
      <w:p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Modélisation stochastique de l’évolution des rivières de montagne</w:t>
      </w:r>
      <w:r w:rsidR="004E0926" w:rsidRPr="006D3A2B">
        <w:rPr>
          <w:rFonts w:ascii="Linux Libertine" w:hAnsi="Linux Libertine" w:cs="Linux Libertine"/>
        </w:rPr>
        <w:t>.</w:t>
      </w:r>
      <w:r w:rsidRPr="006D3A2B">
        <w:rPr>
          <w:rFonts w:ascii="Linux Libertine" w:hAnsi="Linux Libertine" w:cs="Linux Libertine"/>
        </w:rPr>
        <w:t xml:space="preserve"> J’assure également des fonctions d’assistant pour plusieurs cours à l’EPFL, notamment : Risques hydrologiques et aménagement du territoire, Hydraulique (inondations, ruptures de barrages, ondes) ainsi que Mécanique des fluides</w:t>
      </w:r>
      <w:r w:rsidR="007C4B5C" w:rsidRPr="006D3A2B">
        <w:rPr>
          <w:rFonts w:ascii="Linux Libertine" w:hAnsi="Linux Libertine" w:cs="Linux Libertine"/>
          <w:i/>
          <w:iCs/>
        </w:rPr>
        <w:t>.</w:t>
      </w:r>
    </w:p>
    <w:p w14:paraId="6F5F9C6C" w14:textId="716D8CAB" w:rsidR="005E243F" w:rsidRPr="006D3A2B" w:rsidRDefault="00D47A0A" w:rsidP="00375AE8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MS</w:t>
      </w:r>
      <w:r w:rsidR="004A040B" w:rsidRPr="006D3A2B">
        <w:rPr>
          <w:rFonts w:ascii="Linux Libertine" w:hAnsi="Linux Libertine" w:cs="Linux Libertine"/>
        </w:rPr>
        <w:t>c</w:t>
      </w:r>
      <w:r w:rsidRPr="006D3A2B">
        <w:rPr>
          <w:rFonts w:ascii="Linux Libertine" w:hAnsi="Linux Libertine" w:cs="Linux Libertine"/>
        </w:rPr>
        <w:t xml:space="preserve">. </w:t>
      </w:r>
      <w:r w:rsidR="002D7D5A" w:rsidRPr="006D3A2B">
        <w:rPr>
          <w:rFonts w:ascii="Linux Libertine" w:hAnsi="Linux Libertine" w:cs="Linux Libertine"/>
        </w:rPr>
        <w:t>en</w:t>
      </w:r>
      <w:r w:rsidRPr="006D3A2B">
        <w:rPr>
          <w:rFonts w:ascii="Linux Libertine" w:hAnsi="Linux Libertine" w:cs="Linux Libertine"/>
        </w:rPr>
        <w:t xml:space="preserve"> </w:t>
      </w:r>
      <w:r w:rsidR="002D7D5A" w:rsidRPr="006D3A2B">
        <w:rPr>
          <w:rFonts w:ascii="Linux Libertine" w:hAnsi="Linux Libertine" w:cs="Linux Libertine"/>
        </w:rPr>
        <w:t xml:space="preserve">Ingénierie </w:t>
      </w:r>
      <w:r w:rsidR="004A040B" w:rsidRPr="006D3A2B">
        <w:rPr>
          <w:rFonts w:ascii="Linux Libertine" w:hAnsi="Linux Libertine" w:cs="Linux Libertine"/>
        </w:rPr>
        <w:t>Hydraulique</w:t>
      </w:r>
      <w:r w:rsidR="00596083" w:rsidRPr="006D3A2B">
        <w:rPr>
          <w:rFonts w:ascii="Linux Libertine" w:hAnsi="Linux Libertine" w:cs="Linux Libertine"/>
        </w:rPr>
        <w:t>, UC Chile</w:t>
      </w:r>
      <w:r w:rsidR="005E243F" w:rsidRPr="006D3A2B">
        <w:rPr>
          <w:rFonts w:ascii="Linux Libertine" w:hAnsi="Linux Libertine" w:cs="Linux Libertine"/>
        </w:rPr>
        <w:tab/>
      </w:r>
      <w:r w:rsidR="00760A66" w:rsidRPr="006D3A2B">
        <w:rPr>
          <w:rFonts w:ascii="Linux Libertine" w:hAnsi="Linux Libertine" w:cs="Linux Libertine"/>
        </w:rPr>
        <w:t xml:space="preserve">2016 – </w:t>
      </w:r>
      <w:r w:rsidRPr="006D3A2B">
        <w:rPr>
          <w:rFonts w:ascii="Linux Libertine" w:hAnsi="Linux Libertine" w:cs="Linux Libertine"/>
        </w:rPr>
        <w:t>201</w:t>
      </w:r>
      <w:r w:rsidR="008D2D73" w:rsidRPr="006D3A2B">
        <w:rPr>
          <w:rFonts w:ascii="Linux Libertine" w:hAnsi="Linux Libertine" w:cs="Linux Libertine"/>
        </w:rPr>
        <w:t>8</w:t>
      </w:r>
    </w:p>
    <w:p w14:paraId="55FD2251" w14:textId="5ECF140B" w:rsidR="00B1621B" w:rsidRPr="006D3A2B" w:rsidRDefault="00B1621B" w:rsidP="00375AE8">
      <w:pPr>
        <w:rPr>
          <w:rFonts w:ascii="Linux Libertine" w:hAnsi="Linux Libertine" w:cs="Linux Libertine"/>
          <w:b/>
        </w:rPr>
      </w:pPr>
      <w:r w:rsidRPr="006D3A2B">
        <w:rPr>
          <w:rFonts w:ascii="Linux Libertine" w:hAnsi="Linux Libertine" w:cs="Linux Libertine"/>
        </w:rPr>
        <w:t xml:space="preserve">Spécialisation en mécanique des fluides et modélisation numérique. </w:t>
      </w:r>
      <w:r w:rsidR="00C2515A" w:rsidRPr="006D3A2B">
        <w:rPr>
          <w:rFonts w:ascii="Linux Libertine" w:hAnsi="Linux Libertine" w:cs="Linux Libertine"/>
        </w:rPr>
        <w:t xml:space="preserve">Cours pertinents : </w:t>
      </w:r>
      <w:r w:rsidR="005A4ED1" w:rsidRPr="006D3A2B">
        <w:rPr>
          <w:rFonts w:ascii="Linux Libertine" w:hAnsi="Linux Libertine" w:cs="Linux Libertine"/>
        </w:rPr>
        <w:t>H</w:t>
      </w:r>
      <w:r w:rsidR="00C2515A" w:rsidRPr="006D3A2B">
        <w:rPr>
          <w:rFonts w:ascii="Linux Libertine" w:hAnsi="Linux Libertine" w:cs="Linux Libertine"/>
        </w:rPr>
        <w:t>ydraulique fluviale, modélisation hydrologique, mécanique des fluides environnementale, hydraulique computationnelle.</w:t>
      </w:r>
    </w:p>
    <w:p w14:paraId="061AAF6D" w14:textId="552FF2C5" w:rsidR="006702D1" w:rsidRPr="006D3A2B" w:rsidRDefault="00375AE8" w:rsidP="00375AE8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Bachelor en</w:t>
      </w:r>
      <w:r w:rsidR="00B1621B" w:rsidRPr="006D3A2B">
        <w:rPr>
          <w:rFonts w:ascii="Linux Libertine" w:hAnsi="Linux Libertine" w:cs="Linux Libertine"/>
        </w:rPr>
        <w:t xml:space="preserve"> Génie</w:t>
      </w:r>
      <w:r w:rsidR="00D54D13" w:rsidRPr="006D3A2B">
        <w:rPr>
          <w:rFonts w:ascii="Linux Libertine" w:hAnsi="Linux Libertine" w:cs="Linux Libertine"/>
        </w:rPr>
        <w:t xml:space="preserve"> Civil</w:t>
      </w:r>
      <w:r w:rsidR="00596083" w:rsidRPr="006D3A2B">
        <w:rPr>
          <w:rFonts w:ascii="Linux Libertine" w:hAnsi="Linux Libertine" w:cs="Linux Libertine"/>
        </w:rPr>
        <w:t>, UC Chile</w:t>
      </w:r>
      <w:r w:rsidR="00096C6D" w:rsidRPr="006D3A2B">
        <w:rPr>
          <w:rFonts w:ascii="Linux Libertine" w:hAnsi="Linux Libertine" w:cs="Linux Libertine"/>
        </w:rPr>
        <w:tab/>
      </w:r>
      <w:r w:rsidR="006702D1" w:rsidRPr="006D3A2B">
        <w:rPr>
          <w:rFonts w:ascii="Linux Libertine" w:hAnsi="Linux Libertine" w:cs="Linux Libertine"/>
        </w:rPr>
        <w:t>201</w:t>
      </w:r>
      <w:r w:rsidR="00600E4D" w:rsidRPr="006D3A2B">
        <w:rPr>
          <w:rFonts w:ascii="Linux Libertine" w:hAnsi="Linux Libertine" w:cs="Linux Libertine"/>
        </w:rPr>
        <w:t>1 – 2</w:t>
      </w:r>
      <w:r w:rsidR="006702D1" w:rsidRPr="006D3A2B">
        <w:rPr>
          <w:rFonts w:ascii="Linux Libertine" w:hAnsi="Linux Libertine" w:cs="Linux Libertine"/>
        </w:rPr>
        <w:t>016</w:t>
      </w:r>
    </w:p>
    <w:p w14:paraId="301D7C6F" w14:textId="5C80D850" w:rsidR="00B95646" w:rsidRPr="006D3A2B" w:rsidRDefault="002D7D5A" w:rsidP="00375AE8">
      <w:pPr>
        <w:rPr>
          <w:rFonts w:ascii="Linux Libertine" w:hAnsi="Linux Libertine" w:cs="Linux Libertine"/>
          <w:b/>
        </w:rPr>
      </w:pPr>
      <w:r w:rsidRPr="006D3A2B">
        <w:rPr>
          <w:rFonts w:ascii="Linux Libertine" w:hAnsi="Linux Libertine" w:cs="Linux Libertine"/>
          <w:i/>
          <w:iCs/>
        </w:rPr>
        <w:t>Major</w:t>
      </w:r>
      <w:r w:rsidR="00B95646" w:rsidRPr="006D3A2B">
        <w:rPr>
          <w:rFonts w:ascii="Linux Libertine" w:hAnsi="Linux Libertine" w:cs="Linux Libertine"/>
        </w:rPr>
        <w:t xml:space="preserve"> : Génie civil | </w:t>
      </w:r>
      <w:r w:rsidRPr="006D3A2B">
        <w:rPr>
          <w:rFonts w:ascii="Linux Libertine" w:hAnsi="Linux Libertine" w:cs="Linux Libertine"/>
          <w:i/>
          <w:iCs/>
        </w:rPr>
        <w:t>Minor</w:t>
      </w:r>
      <w:r w:rsidR="00B95646" w:rsidRPr="006D3A2B">
        <w:rPr>
          <w:rFonts w:ascii="Linux Libertine" w:hAnsi="Linux Libertine" w:cs="Linux Libertine"/>
        </w:rPr>
        <w:t xml:space="preserve"> : Ingénierie hydraulique</w:t>
      </w:r>
      <w:r w:rsidR="00B95646" w:rsidRPr="006D3A2B">
        <w:rPr>
          <w:rFonts w:ascii="Linux Libertine" w:hAnsi="Linux Libertine" w:cs="Linux Libertine"/>
          <w:b/>
        </w:rPr>
        <w:t xml:space="preserve">. </w:t>
      </w:r>
      <w:r w:rsidR="00B95646" w:rsidRPr="006D3A2B">
        <w:rPr>
          <w:rFonts w:ascii="Linux Libertine" w:hAnsi="Linux Libertine" w:cs="Linux Libertine"/>
        </w:rPr>
        <w:t xml:space="preserve">Cours pertinents : </w:t>
      </w:r>
      <w:r w:rsidR="007E5FC9">
        <w:rPr>
          <w:rFonts w:ascii="Linux Libertine" w:hAnsi="Linux Libertine" w:cs="Linux Libertine"/>
        </w:rPr>
        <w:t>Hydrologie, h</w:t>
      </w:r>
      <w:r w:rsidR="00B95646" w:rsidRPr="006D3A2B">
        <w:rPr>
          <w:rFonts w:ascii="Linux Libertine" w:hAnsi="Linux Libertine" w:cs="Linux Libertine"/>
        </w:rPr>
        <w:t>ydraulique avancée, ouvrages hydrauliques, eaux souterraines, hydrologie urbaine.</w:t>
      </w:r>
    </w:p>
    <w:p w14:paraId="44E35C3F" w14:textId="3DDAA4F5" w:rsidR="00FD3E9F" w:rsidRPr="006D3A2B" w:rsidRDefault="00124C68" w:rsidP="00FD3E9F">
      <w:pPr>
        <w:pStyle w:val="Heading1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Exp</w:t>
      </w:r>
      <w:r w:rsidR="00993C5B" w:rsidRPr="006D3A2B">
        <w:rPr>
          <w:rFonts w:ascii="Linux Libertine" w:hAnsi="Linux Libertine" w:cs="Linux Libertine"/>
        </w:rPr>
        <w:t>é</w:t>
      </w:r>
      <w:r w:rsidRPr="006D3A2B">
        <w:rPr>
          <w:rFonts w:ascii="Linux Libertine" w:hAnsi="Linux Libertine" w:cs="Linux Libertine"/>
        </w:rPr>
        <w:t>rience</w:t>
      </w:r>
      <w:r w:rsidR="00993C5B" w:rsidRPr="006D3A2B">
        <w:rPr>
          <w:rFonts w:ascii="Linux Libertine" w:hAnsi="Linux Libertine" w:cs="Linux Libertine"/>
        </w:rPr>
        <w:t xml:space="preserve"> professionnelle</w:t>
      </w:r>
    </w:p>
    <w:p w14:paraId="620E1976" w14:textId="7AFF48B7" w:rsidR="00906CD7" w:rsidRPr="006D3A2B" w:rsidRDefault="00BD3D10" w:rsidP="00FD3E9F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 xml:space="preserve">Chercheur postdoctoral – Laboratoire d’ingénierie fluviale durable, énergie </w:t>
      </w:r>
      <w:r w:rsidR="009E2738" w:rsidRPr="006D3A2B">
        <w:rPr>
          <w:rFonts w:ascii="Linux Libertine" w:hAnsi="Linux Libertine" w:cs="Linux Libertine"/>
        </w:rPr>
        <w:br/>
      </w:r>
      <w:r w:rsidRPr="006D3A2B">
        <w:rPr>
          <w:rFonts w:ascii="Linux Libertine" w:hAnsi="Linux Libertine" w:cs="Linux Libertine"/>
        </w:rPr>
        <w:t>et de morphodynamique (STREEM)</w:t>
      </w:r>
      <w:r w:rsidR="00A26B46" w:rsidRPr="006D3A2B">
        <w:rPr>
          <w:rFonts w:ascii="Linux Libertine" w:hAnsi="Linux Libertine" w:cs="Linux Libertine"/>
        </w:rPr>
        <w:t xml:space="preserve">, </w:t>
      </w:r>
      <w:r w:rsidR="001F4939" w:rsidRPr="006D3A2B">
        <w:rPr>
          <w:rFonts w:ascii="Linux Libertine" w:hAnsi="Linux Libertine" w:cs="Linux Libertine"/>
        </w:rPr>
        <w:t>EPFL</w:t>
      </w:r>
      <w:r w:rsidR="00A26B46" w:rsidRPr="006D3A2B">
        <w:rPr>
          <w:rFonts w:ascii="Linux Libertine" w:hAnsi="Linux Libertine" w:cs="Linux Libertine"/>
        </w:rPr>
        <w:t xml:space="preserve"> | Lausanne</w:t>
      </w:r>
      <w:r w:rsidR="00906CD7" w:rsidRPr="006D3A2B">
        <w:rPr>
          <w:rFonts w:ascii="Linux Libertine" w:hAnsi="Linux Libertine" w:cs="Linux Libertine"/>
        </w:rPr>
        <w:t xml:space="preserve">, </w:t>
      </w:r>
      <w:r w:rsidR="001F4939" w:rsidRPr="006D3A2B">
        <w:rPr>
          <w:rFonts w:ascii="Linux Libertine" w:hAnsi="Linux Libertine" w:cs="Linux Libertine"/>
        </w:rPr>
        <w:t>Suisse</w:t>
      </w:r>
      <w:r w:rsidR="00906CD7" w:rsidRPr="006D3A2B">
        <w:rPr>
          <w:rFonts w:ascii="Linux Libertine" w:hAnsi="Linux Libertine" w:cs="Linux Libertine"/>
        </w:rPr>
        <w:tab/>
        <w:t>20</w:t>
      </w:r>
      <w:r w:rsidR="00FD3E9F" w:rsidRPr="006D3A2B">
        <w:rPr>
          <w:rFonts w:ascii="Linux Libertine" w:hAnsi="Linux Libertine" w:cs="Linux Libertine"/>
        </w:rPr>
        <w:t>25</w:t>
      </w:r>
      <w:r w:rsidR="00906CD7" w:rsidRPr="006D3A2B">
        <w:rPr>
          <w:rFonts w:ascii="Linux Libertine" w:hAnsi="Linux Libertine" w:cs="Linux Libertine"/>
        </w:rPr>
        <w:t xml:space="preserve"> – </w:t>
      </w:r>
      <w:r w:rsidR="00814B06" w:rsidRPr="006D3A2B">
        <w:rPr>
          <w:rFonts w:ascii="Linux Libertine" w:hAnsi="Linux Libertine" w:cs="Linux Libertine"/>
        </w:rPr>
        <w:t>Présent</w:t>
      </w:r>
    </w:p>
    <w:p w14:paraId="725A343A" w14:textId="08FF022B" w:rsidR="009E2738" w:rsidRPr="006D3A2B" w:rsidRDefault="00BD3D10" w:rsidP="009E2738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Contribution à la conception et à la mise en place du</w:t>
      </w:r>
      <w:r w:rsidR="0095586E">
        <w:rPr>
          <w:rFonts w:ascii="Linux Libertine" w:hAnsi="Linux Libertine" w:cs="Linux Libertine"/>
        </w:rPr>
        <w:t xml:space="preserve"> </w:t>
      </w:r>
      <w:r w:rsidRPr="006D3A2B">
        <w:rPr>
          <w:rFonts w:ascii="Linux Libertine" w:hAnsi="Linux Libertine" w:cs="Linux Libertine"/>
        </w:rPr>
        <w:t xml:space="preserve">cours de </w:t>
      </w:r>
      <w:r w:rsidR="0095586E">
        <w:rPr>
          <w:rFonts w:ascii="Linux Libertine" w:hAnsi="Linux Libertine" w:cs="Linux Libertine"/>
        </w:rPr>
        <w:t>s</w:t>
      </w:r>
      <w:r w:rsidRPr="006D3A2B">
        <w:rPr>
          <w:rFonts w:ascii="Linux Libertine" w:hAnsi="Linux Libertine" w:cs="Linux Libertine"/>
        </w:rPr>
        <w:t>tructures hydrauliques à l’EPFL.</w:t>
      </w:r>
    </w:p>
    <w:p w14:paraId="5CA314E1" w14:textId="549C269C" w:rsidR="001F4750" w:rsidRPr="006D3A2B" w:rsidRDefault="0029653F" w:rsidP="0029653F">
      <w:pPr>
        <w:pStyle w:val="ListParagraph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 xml:space="preserve">Responsable de la formation pratique des étudiants </w:t>
      </w:r>
      <w:r w:rsidR="009421BA" w:rsidRPr="006D3A2B">
        <w:rPr>
          <w:rFonts w:ascii="Linux Libertine" w:hAnsi="Linux Libertine" w:cs="Linux Libertine"/>
        </w:rPr>
        <w:t>à</w:t>
      </w:r>
      <w:r w:rsidRPr="006D3A2B">
        <w:rPr>
          <w:rFonts w:ascii="Linux Libertine" w:hAnsi="Linux Libertine" w:cs="Linux Libertine"/>
        </w:rPr>
        <w:t xml:space="preserve"> l'utilisation des logiciels HEC-RAS et EPANET pour la mod</w:t>
      </w:r>
      <w:r w:rsidR="009421BA" w:rsidRPr="006D3A2B">
        <w:rPr>
          <w:rFonts w:ascii="Linux Libertine" w:hAnsi="Linux Libertine" w:cs="Linux Libertine"/>
        </w:rPr>
        <w:t>é</w:t>
      </w:r>
      <w:r w:rsidRPr="006D3A2B">
        <w:rPr>
          <w:rFonts w:ascii="Linux Libertine" w:hAnsi="Linux Libertine" w:cs="Linux Libertine"/>
        </w:rPr>
        <w:t>lisation hydraulique et l'analyse de r</w:t>
      </w:r>
      <w:r w:rsidR="009421BA" w:rsidRPr="006D3A2B">
        <w:rPr>
          <w:rFonts w:ascii="Linux Libertine" w:hAnsi="Linux Libertine" w:cs="Linux Libertine"/>
        </w:rPr>
        <w:t>é</w:t>
      </w:r>
      <w:r w:rsidRPr="006D3A2B">
        <w:rPr>
          <w:rFonts w:ascii="Linux Libertine" w:hAnsi="Linux Libertine" w:cs="Linux Libertine"/>
        </w:rPr>
        <w:t>seaux.</w:t>
      </w:r>
    </w:p>
    <w:p w14:paraId="02129E46" w14:textId="47073AC2" w:rsidR="009E2738" w:rsidRPr="006D3A2B" w:rsidRDefault="001F4750" w:rsidP="009E2738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R</w:t>
      </w:r>
      <w:r w:rsidR="00BD3D10" w:rsidRPr="006D3A2B">
        <w:rPr>
          <w:rFonts w:ascii="Linux Libertine" w:hAnsi="Linux Libertine" w:cs="Linux Libertine"/>
        </w:rPr>
        <w:t xml:space="preserve">echerche appliquée en ingénierie fluviale, centrée sur la dynamique sédimentaire et les interactions entre le lit et </w:t>
      </w:r>
      <w:r w:rsidR="0095586E">
        <w:rPr>
          <w:rFonts w:ascii="Linux Libertine" w:hAnsi="Linux Libertine" w:cs="Linux Libertine"/>
        </w:rPr>
        <w:t xml:space="preserve">différents </w:t>
      </w:r>
      <w:r w:rsidR="00BD3D10" w:rsidRPr="006D3A2B">
        <w:rPr>
          <w:rFonts w:ascii="Linux Libertine" w:hAnsi="Linux Libertine" w:cs="Linux Libertine"/>
        </w:rPr>
        <w:t>ouvrages.</w:t>
      </w:r>
    </w:p>
    <w:p w14:paraId="74222A84" w14:textId="19B4E2FA" w:rsidR="009E2738" w:rsidRPr="006D3A2B" w:rsidRDefault="00BD3D10" w:rsidP="009E2738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Réalisation de simulations numériques</w:t>
      </w:r>
      <w:r w:rsidR="009C6420" w:rsidRPr="006D3A2B">
        <w:rPr>
          <w:rFonts w:ascii="Linux Libertine" w:hAnsi="Linux Libertine" w:cs="Linux Libertine"/>
        </w:rPr>
        <w:t xml:space="preserve"> avec OpenFOAM </w:t>
      </w:r>
      <w:r w:rsidRPr="006D3A2B">
        <w:rPr>
          <w:rFonts w:ascii="Linux Libertine" w:hAnsi="Linux Libertine" w:cs="Linux Libertine"/>
        </w:rPr>
        <w:t xml:space="preserve">pour étudier l’effet de </w:t>
      </w:r>
      <w:r w:rsidR="009C6420" w:rsidRPr="006D3A2B">
        <w:rPr>
          <w:rFonts w:ascii="Linux Libertine" w:hAnsi="Linux Libertine" w:cs="Linux Libertine"/>
        </w:rPr>
        <w:t>différentes interventions</w:t>
      </w:r>
      <w:r w:rsidRPr="006D3A2B">
        <w:rPr>
          <w:rFonts w:ascii="Linux Libertine" w:hAnsi="Linux Libertine" w:cs="Linux Libertine"/>
        </w:rPr>
        <w:t xml:space="preserve"> sur l’évolution morphologique des rivières.</w:t>
      </w:r>
    </w:p>
    <w:p w14:paraId="7930B633" w14:textId="2D3368AF" w:rsidR="00F41BEE" w:rsidRPr="006D3A2B" w:rsidRDefault="00D42E1C" w:rsidP="00375AE8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 xml:space="preserve">Ingénieur de projets : </w:t>
      </w:r>
      <w:r w:rsidR="001E1775" w:rsidRPr="006D3A2B">
        <w:rPr>
          <w:rFonts w:ascii="Linux Libertine" w:hAnsi="Linux Libertine" w:cs="Linux Libertine"/>
        </w:rPr>
        <w:t xml:space="preserve">CDM </w:t>
      </w:r>
      <w:r w:rsidR="00B95646" w:rsidRPr="006D3A2B">
        <w:rPr>
          <w:rFonts w:ascii="Linux Libertine" w:hAnsi="Linux Libertine" w:cs="Linux Libertine"/>
        </w:rPr>
        <w:t xml:space="preserve">Smith </w:t>
      </w:r>
      <w:r w:rsidR="001E1775" w:rsidRPr="006D3A2B">
        <w:rPr>
          <w:rFonts w:ascii="Linux Libertine" w:hAnsi="Linux Libertine" w:cs="Linux Libertine"/>
        </w:rPr>
        <w:t>| Santiago, Chil</w:t>
      </w:r>
      <w:r w:rsidR="001F4939" w:rsidRPr="006D3A2B">
        <w:rPr>
          <w:rFonts w:ascii="Linux Libertine" w:hAnsi="Linux Libertine" w:cs="Linux Libertine"/>
        </w:rPr>
        <w:t>i</w:t>
      </w:r>
      <w:r w:rsidR="00003455" w:rsidRPr="006D3A2B">
        <w:rPr>
          <w:rFonts w:ascii="Linux Libertine" w:hAnsi="Linux Libertine" w:cs="Linux Libertine"/>
        </w:rPr>
        <w:tab/>
      </w:r>
      <w:r w:rsidR="002B2E9A" w:rsidRPr="006D3A2B">
        <w:rPr>
          <w:rFonts w:ascii="Linux Libertine" w:hAnsi="Linux Libertine" w:cs="Linux Libertine"/>
        </w:rPr>
        <w:t>201</w:t>
      </w:r>
      <w:r w:rsidR="00600E4D" w:rsidRPr="006D3A2B">
        <w:rPr>
          <w:rFonts w:ascii="Linux Libertine" w:hAnsi="Linux Libertine" w:cs="Linux Libertine"/>
        </w:rPr>
        <w:t>9 – 2</w:t>
      </w:r>
      <w:r w:rsidR="001E1775" w:rsidRPr="006D3A2B">
        <w:rPr>
          <w:rFonts w:ascii="Linux Libertine" w:hAnsi="Linux Libertine" w:cs="Linux Libertine"/>
        </w:rPr>
        <w:t>020</w:t>
      </w:r>
    </w:p>
    <w:p w14:paraId="042191E4" w14:textId="5B5D0DA2" w:rsidR="00051F57" w:rsidRPr="006D3A2B" w:rsidRDefault="00051F57" w:rsidP="00A554F7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 xml:space="preserve">Simulations </w:t>
      </w:r>
      <w:r w:rsidR="000F2473" w:rsidRPr="006D3A2B">
        <w:rPr>
          <w:rFonts w:ascii="Linux Libertine" w:hAnsi="Linux Libertine" w:cs="Linux Libertine"/>
        </w:rPr>
        <w:t xml:space="preserve">2D </w:t>
      </w:r>
      <w:r w:rsidRPr="006D3A2B">
        <w:rPr>
          <w:rFonts w:ascii="Linux Libertine" w:hAnsi="Linux Libertine" w:cs="Linux Libertine"/>
        </w:rPr>
        <w:t>d’inondations et conception de protections fluviales</w:t>
      </w:r>
    </w:p>
    <w:p w14:paraId="16E687BF" w14:textId="7D7EB969" w:rsidR="00051F57" w:rsidRPr="006D3A2B" w:rsidRDefault="00051F57" w:rsidP="00A554F7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Conception et dimensionnement de systèmes de tuyauterie pour des usines de dessalement destinées aux entreprises minières</w:t>
      </w:r>
    </w:p>
    <w:p w14:paraId="31636607" w14:textId="29F07335" w:rsidR="00797A30" w:rsidRPr="006D3A2B" w:rsidRDefault="00051F57" w:rsidP="00276472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Expérience de travail avec des équipes internationales sur divers projets à travers le monde</w:t>
      </w:r>
    </w:p>
    <w:p w14:paraId="53ED1F40" w14:textId="1F818250" w:rsidR="00422D86" w:rsidRPr="006D3A2B" w:rsidRDefault="00FB1F7A" w:rsidP="00422D86">
      <w:pPr>
        <w:pStyle w:val="Heading2"/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Ingénieur assistant : Laboratoire d’hydraulique UC</w:t>
      </w:r>
      <w:r w:rsidR="00A26B46" w:rsidRPr="006D3A2B">
        <w:rPr>
          <w:rFonts w:ascii="Linux Libertine" w:hAnsi="Linux Libertine" w:cs="Linux Libertine"/>
        </w:rPr>
        <w:t xml:space="preserve"> |</w:t>
      </w:r>
      <w:r w:rsidRPr="006D3A2B">
        <w:rPr>
          <w:rFonts w:ascii="Linux Libertine" w:hAnsi="Linux Libertine" w:cs="Linux Libertine"/>
        </w:rPr>
        <w:t xml:space="preserve"> Santiago</w:t>
      </w:r>
      <w:r w:rsidR="00422D86" w:rsidRPr="006D3A2B">
        <w:rPr>
          <w:rFonts w:ascii="Linux Libertine" w:hAnsi="Linux Libertine" w:cs="Linux Libertine"/>
        </w:rPr>
        <w:t xml:space="preserve">, </w:t>
      </w:r>
      <w:r w:rsidR="00A26B46" w:rsidRPr="006D3A2B">
        <w:rPr>
          <w:rFonts w:ascii="Linux Libertine" w:hAnsi="Linux Libertine" w:cs="Linux Libertine"/>
        </w:rPr>
        <w:t>Chili</w:t>
      </w:r>
      <w:r w:rsidR="00422D86" w:rsidRPr="006D3A2B">
        <w:rPr>
          <w:rFonts w:ascii="Linux Libertine" w:hAnsi="Linux Libertine" w:cs="Linux Libertine"/>
        </w:rPr>
        <w:tab/>
      </w:r>
      <w:r w:rsidRPr="006D3A2B">
        <w:rPr>
          <w:rFonts w:ascii="Linux Libertine" w:hAnsi="Linux Libertine" w:cs="Linux Libertine"/>
        </w:rPr>
        <w:t>2018</w:t>
      </w:r>
      <w:r w:rsidR="00422D86" w:rsidRPr="006D3A2B">
        <w:rPr>
          <w:rFonts w:ascii="Linux Libertine" w:hAnsi="Linux Libertine" w:cs="Linux Libertine"/>
        </w:rPr>
        <w:t xml:space="preserve"> – </w:t>
      </w:r>
      <w:r w:rsidR="00A26B46" w:rsidRPr="006D3A2B">
        <w:rPr>
          <w:rFonts w:ascii="Linux Libertine" w:hAnsi="Linux Libertine" w:cs="Linux Libertine"/>
        </w:rPr>
        <w:t>2019</w:t>
      </w:r>
    </w:p>
    <w:p w14:paraId="08365EFC" w14:textId="77777777" w:rsidR="00276472" w:rsidRPr="006D3A2B" w:rsidRDefault="00276472" w:rsidP="00276472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Construction et analyse de modèles hydrauliques à échelle réduite pour divers projets de barrages au Chili</w:t>
      </w:r>
    </w:p>
    <w:p w14:paraId="464961B6" w14:textId="259AAB32" w:rsidR="00276472" w:rsidRPr="006D3A2B" w:rsidRDefault="00276472" w:rsidP="00276472">
      <w:pPr>
        <w:pStyle w:val="ListBullet"/>
        <w:numPr>
          <w:ilvl w:val="0"/>
          <w:numId w:val="20"/>
        </w:numPr>
        <w:rPr>
          <w:rFonts w:ascii="Linux Libertine" w:hAnsi="Linux Libertine" w:cs="Linux Libertine"/>
        </w:rPr>
      </w:pPr>
      <w:r w:rsidRPr="006D3A2B">
        <w:rPr>
          <w:rFonts w:ascii="Linux Libertine" w:hAnsi="Linux Libertine" w:cs="Linux Libertine"/>
        </w:rPr>
        <w:t>Modélisation numérique 3D des ouvrages hydrauliques pour l’étude de différents scénarios</w:t>
      </w:r>
      <w:r w:rsidR="00CE57E2" w:rsidRPr="006D3A2B">
        <w:rPr>
          <w:rFonts w:ascii="Linux Libertine" w:hAnsi="Linux Libertine" w:cs="Linux Libertine"/>
        </w:rPr>
        <w:br/>
      </w:r>
    </w:p>
    <w:p w14:paraId="3EEE462C" w14:textId="2BD31F76" w:rsidR="003A0756" w:rsidRPr="006D3A2B" w:rsidRDefault="003A0756" w:rsidP="00422D86">
      <w:pPr>
        <w:pStyle w:val="ListBullet"/>
        <w:tabs>
          <w:tab w:val="clear" w:pos="144"/>
        </w:tabs>
        <w:rPr>
          <w:rFonts w:ascii="Linux Libertine" w:hAnsi="Linux Libertine" w:cs="Linux Libertine"/>
        </w:rPr>
        <w:sectPr w:rsidR="003A0756" w:rsidRPr="006D3A2B" w:rsidSect="00CE57E2">
          <w:headerReference w:type="even" r:id="rId17"/>
          <w:footerReference w:type="even" r:id="rId18"/>
          <w:footerReference w:type="default" r:id="rId19"/>
          <w:footerReference w:type="first" r:id="rId20"/>
          <w:type w:val="continuous"/>
          <w:pgSz w:w="11900" w:h="16840"/>
          <w:pgMar w:top="908" w:right="1440" w:bottom="1046" w:left="1440" w:header="576" w:footer="288" w:gutter="0"/>
          <w:pgNumType w:start="1"/>
          <w:cols w:space="720"/>
          <w:titlePg/>
          <w:docGrid w:linePitch="360"/>
        </w:sectPr>
      </w:pPr>
    </w:p>
    <w:tbl>
      <w:tblPr>
        <w:tblStyle w:val="TableGrid"/>
        <w:tblW w:w="8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4318"/>
      </w:tblGrid>
      <w:tr w:rsidR="003A0756" w:rsidRPr="006D3A2B" w14:paraId="3D9D4C5F" w14:textId="77777777" w:rsidTr="00CE57E2">
        <w:trPr>
          <w:trHeight w:val="1358"/>
        </w:trPr>
        <w:tc>
          <w:tcPr>
            <w:tcW w:w="4317" w:type="dxa"/>
          </w:tcPr>
          <w:p w14:paraId="0B0FEF55" w14:textId="77777777" w:rsidR="003A0756" w:rsidRPr="006D3A2B" w:rsidRDefault="003A0756" w:rsidP="00CE57E2">
            <w:pPr>
              <w:pStyle w:val="Heading1"/>
              <w:spacing w:before="0"/>
              <w:rPr>
                <w:rFonts w:ascii="Linux Libertine" w:hAnsi="Linux Libertine" w:cs="Linux Libertine"/>
                <w:szCs w:val="21"/>
              </w:rPr>
            </w:pPr>
            <w:r w:rsidRPr="006D3A2B">
              <w:rPr>
                <w:rFonts w:ascii="Linux Libertine" w:hAnsi="Linux Libertine" w:cs="Linux Libertine"/>
                <w:szCs w:val="21"/>
              </w:rPr>
              <w:t>Compétences informatiques</w:t>
            </w:r>
          </w:p>
          <w:p w14:paraId="7D5D514A" w14:textId="77777777" w:rsidR="003A0756" w:rsidRPr="006D3A2B" w:rsidRDefault="003A0756" w:rsidP="003A0756">
            <w:pPr>
              <w:pStyle w:val="ListBullet"/>
              <w:tabs>
                <w:tab w:val="clear" w:pos="144"/>
              </w:tabs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  <w:b/>
                <w:bCs/>
              </w:rPr>
              <w:t>Logiciels :</w:t>
            </w:r>
            <w:r w:rsidRPr="006D3A2B">
              <w:rPr>
                <w:rFonts w:ascii="Linux Libertine" w:hAnsi="Linux Libertine" w:cs="Linux Libertine"/>
              </w:rPr>
              <w:t xml:space="preserve"> HEC-RAS, Iber, QGis, SWMM, Epanet, OpenFOAM, Office 365 Suite</w:t>
            </w:r>
          </w:p>
          <w:p w14:paraId="62DFBF30" w14:textId="000473AE" w:rsidR="003A0756" w:rsidRPr="006D3A2B" w:rsidRDefault="003A0756" w:rsidP="003A0756">
            <w:pPr>
              <w:pStyle w:val="Heading1"/>
              <w:rPr>
                <w:rFonts w:ascii="Segoe UI Symbol" w:hAnsi="Segoe UI Symbol" w:cs="Apple Color Emoji"/>
                <w:sz w:val="18"/>
              </w:rPr>
            </w:pPr>
            <w:r w:rsidRPr="006D3A2B">
              <w:rPr>
                <w:rFonts w:ascii="Linux Libertine" w:hAnsi="Linux Libertine" w:cs="Linux Libertine"/>
                <w:bCs/>
                <w:sz w:val="18"/>
              </w:rPr>
              <w:t xml:space="preserve">Programmation : </w:t>
            </w:r>
            <w:r w:rsidRPr="006D3A2B">
              <w:rPr>
                <w:rFonts w:ascii="Linux Libertine" w:hAnsi="Linux Libertine" w:cs="Linux Libertine"/>
                <w:b w:val="0"/>
                <w:bCs/>
                <w:sz w:val="18"/>
              </w:rPr>
              <w:t>Python, MATLAB, Fortran, VBA</w:t>
            </w:r>
          </w:p>
        </w:tc>
        <w:tc>
          <w:tcPr>
            <w:tcW w:w="4318" w:type="dxa"/>
          </w:tcPr>
          <w:p w14:paraId="68B2E9F6" w14:textId="77777777" w:rsidR="003A0756" w:rsidRPr="006D3A2B" w:rsidRDefault="003A0756" w:rsidP="00CE57E2">
            <w:pPr>
              <w:pStyle w:val="Heading1"/>
              <w:spacing w:before="0"/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</w:rPr>
              <w:t>Langues</w:t>
            </w:r>
          </w:p>
          <w:p w14:paraId="32C66280" w14:textId="05FF1340" w:rsidR="003A0756" w:rsidRPr="006D3A2B" w:rsidRDefault="003A0756" w:rsidP="003A0756">
            <w:pPr>
              <w:pStyle w:val="ListBullet"/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  <w:b/>
                <w:bCs/>
              </w:rPr>
              <w:t>Français</w:t>
            </w:r>
            <w:r w:rsidRPr="006D3A2B">
              <w:rPr>
                <w:rFonts w:ascii="Linux Libertine" w:hAnsi="Linux Libertine" w:cs="Linux Libertine"/>
              </w:rPr>
              <w:t xml:space="preserve"> – B2 </w:t>
            </w:r>
          </w:p>
          <w:p w14:paraId="7FBDA40F" w14:textId="77777777" w:rsidR="003A0756" w:rsidRPr="006D3A2B" w:rsidRDefault="003A0756" w:rsidP="003A0756">
            <w:pPr>
              <w:pStyle w:val="ListBullet"/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  <w:b/>
                <w:bCs/>
              </w:rPr>
              <w:t>Anglais</w:t>
            </w:r>
            <w:r w:rsidRPr="006D3A2B">
              <w:rPr>
                <w:rFonts w:ascii="Linux Libertine" w:hAnsi="Linux Libertine" w:cs="Linux Libertine"/>
              </w:rPr>
              <w:t xml:space="preserve"> – C1</w:t>
            </w:r>
          </w:p>
          <w:p w14:paraId="294BD24E" w14:textId="77777777" w:rsidR="003A0756" w:rsidRPr="006D3A2B" w:rsidRDefault="003A0756" w:rsidP="003A0756">
            <w:pPr>
              <w:pStyle w:val="ListBullet"/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  <w:b/>
                <w:bCs/>
              </w:rPr>
              <w:t>Espagnol</w:t>
            </w:r>
            <w:r w:rsidRPr="006D3A2B">
              <w:rPr>
                <w:rFonts w:ascii="Linux Libertine" w:hAnsi="Linux Libertine" w:cs="Linux Libertine"/>
              </w:rPr>
              <w:t xml:space="preserve"> – Langue maternelle</w:t>
            </w:r>
          </w:p>
          <w:p w14:paraId="3CB66DC1" w14:textId="54AF582A" w:rsidR="003A0756" w:rsidRPr="006D3A2B" w:rsidRDefault="003A0756" w:rsidP="003A0756">
            <w:pPr>
              <w:pStyle w:val="ListBullet"/>
              <w:rPr>
                <w:rFonts w:ascii="Linux Libertine" w:hAnsi="Linux Libertine" w:cs="Linux Libertine"/>
              </w:rPr>
            </w:pPr>
            <w:r w:rsidRPr="006D3A2B">
              <w:rPr>
                <w:rFonts w:ascii="Linux Libertine" w:hAnsi="Linux Libertine" w:cs="Linux Libertine"/>
                <w:b/>
                <w:bCs/>
              </w:rPr>
              <w:t>Italien</w:t>
            </w:r>
            <w:r w:rsidRPr="006D3A2B">
              <w:rPr>
                <w:rFonts w:ascii="Linux Libertine" w:hAnsi="Linux Libertine" w:cs="Linux Libertine"/>
              </w:rPr>
              <w:t xml:space="preserve"> – A2</w:t>
            </w:r>
          </w:p>
        </w:tc>
      </w:tr>
      <w:tr w:rsidR="003A0756" w:rsidRPr="006D3A2B" w14:paraId="7D9D0414" w14:textId="77777777" w:rsidTr="00CE57E2">
        <w:trPr>
          <w:trHeight w:val="20"/>
        </w:trPr>
        <w:tc>
          <w:tcPr>
            <w:tcW w:w="4317" w:type="dxa"/>
          </w:tcPr>
          <w:p w14:paraId="6DE7185D" w14:textId="77777777" w:rsidR="003A0756" w:rsidRPr="006D3A2B" w:rsidRDefault="003A0756" w:rsidP="00CE57E2">
            <w:pPr>
              <w:pStyle w:val="Heading1"/>
              <w:spacing w:before="0"/>
              <w:rPr>
                <w:rFonts w:ascii="Linux Libertine" w:hAnsi="Linux Libertine" w:cs="Linux Libertine"/>
                <w:szCs w:val="21"/>
              </w:rPr>
            </w:pPr>
            <w:r w:rsidRPr="006D3A2B">
              <w:rPr>
                <w:rFonts w:ascii="Linux Libertine" w:hAnsi="Linux Libertine" w:cs="Linux Libertine"/>
                <w:szCs w:val="21"/>
              </w:rPr>
              <w:t>Information personnelle</w:t>
            </w:r>
          </w:p>
          <w:p w14:paraId="5687A862" w14:textId="559EA3DE" w:rsidR="003A0756" w:rsidRPr="006D3A2B" w:rsidRDefault="003A0756" w:rsidP="003A0756">
            <w:pPr>
              <w:pStyle w:val="Heading1"/>
              <w:rPr>
                <w:rFonts w:ascii="Segoe UI Symbol" w:hAnsi="Segoe UI Symbol" w:cs="Apple Color Emoji"/>
                <w:sz w:val="18"/>
              </w:rPr>
            </w:pPr>
            <w:r w:rsidRPr="006D3A2B">
              <w:rPr>
                <w:rFonts w:ascii="Linux Libertine" w:hAnsi="Linux Libertine" w:cs="Linux Libertine"/>
                <w:bCs/>
                <w:sz w:val="18"/>
              </w:rPr>
              <w:t>Nationalité :</w:t>
            </w:r>
            <w:r w:rsidRPr="006D3A2B">
              <w:rPr>
                <w:rFonts w:ascii="Linux Libertine" w:hAnsi="Linux Libertine" w:cs="Linux Libertine"/>
                <w:sz w:val="18"/>
              </w:rPr>
              <w:t xml:space="preserve"> </w:t>
            </w:r>
            <w:r w:rsidRPr="006D3A2B">
              <w:rPr>
                <w:rFonts w:ascii="Linux Libertine" w:hAnsi="Linux Libertine" w:cs="Linux Libertine"/>
                <w:b w:val="0"/>
                <w:bCs/>
                <w:sz w:val="18"/>
              </w:rPr>
              <w:t>Chilien &amp; Italien</w:t>
            </w:r>
            <w:r w:rsidRPr="006D3A2B">
              <w:rPr>
                <w:rFonts w:ascii="Linux Libertine" w:hAnsi="Linux Libertine" w:cs="Linux Libertine"/>
                <w:b w:val="0"/>
                <w:bCs/>
                <w:sz w:val="18"/>
              </w:rPr>
              <w:br/>
            </w:r>
            <w:r w:rsidRPr="006D3A2B">
              <w:rPr>
                <w:rFonts w:ascii="Linux Libertine" w:hAnsi="Linux Libertine" w:cs="Linux Libertine"/>
                <w:bCs/>
                <w:sz w:val="18"/>
              </w:rPr>
              <w:t>Permis de travail :</w:t>
            </w:r>
            <w:r w:rsidRPr="006D3A2B">
              <w:rPr>
                <w:rFonts w:ascii="Linux Libertine" w:hAnsi="Linux Libertine" w:cs="Linux Libertine"/>
                <w:sz w:val="18"/>
              </w:rPr>
              <w:t xml:space="preserve"> </w:t>
            </w:r>
            <w:r w:rsidRPr="006D3A2B">
              <w:rPr>
                <w:rFonts w:ascii="Linux Libertine" w:hAnsi="Linux Libertine" w:cs="Linux Libertine"/>
                <w:b w:val="0"/>
                <w:bCs/>
                <w:sz w:val="18"/>
              </w:rPr>
              <w:t>Permis C UE/AELE</w:t>
            </w:r>
          </w:p>
        </w:tc>
        <w:tc>
          <w:tcPr>
            <w:tcW w:w="4318" w:type="dxa"/>
          </w:tcPr>
          <w:p w14:paraId="2D53A992" w14:textId="77777777" w:rsidR="003A0756" w:rsidRPr="006D3A2B" w:rsidRDefault="003A0756" w:rsidP="00375AE8">
            <w:pPr>
              <w:pStyle w:val="Heading1"/>
              <w:rPr>
                <w:rFonts w:ascii="Segoe UI Symbol" w:hAnsi="Segoe UI Symbol" w:cs="Apple Color Emoji"/>
                <w:sz w:val="18"/>
                <w:szCs w:val="15"/>
              </w:rPr>
            </w:pPr>
          </w:p>
        </w:tc>
      </w:tr>
    </w:tbl>
    <w:p w14:paraId="64DDDE1D" w14:textId="1C39B72C" w:rsidR="007906FB" w:rsidRPr="006D3A2B" w:rsidRDefault="007906FB" w:rsidP="00CE57E2">
      <w:pPr>
        <w:pStyle w:val="ListBullet"/>
        <w:rPr>
          <w:rFonts w:ascii="Linux Libertine" w:hAnsi="Linux Libertine" w:cs="Linux Libertine"/>
        </w:rPr>
      </w:pPr>
    </w:p>
    <w:sectPr w:rsidR="007906FB" w:rsidRPr="006D3A2B" w:rsidSect="003C0253">
      <w:type w:val="continuous"/>
      <w:pgSz w:w="11900" w:h="16840"/>
      <w:pgMar w:top="1440" w:right="1440" w:bottom="1440" w:left="1440" w:header="576" w:footer="288" w:gutter="0"/>
      <w:pgNumType w:start="1"/>
      <w:cols w:num="2" w:space="1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7A78" w14:textId="77777777" w:rsidR="000367F3" w:rsidRDefault="000367F3" w:rsidP="00375AE8">
      <w:r>
        <w:separator/>
      </w:r>
    </w:p>
  </w:endnote>
  <w:endnote w:type="continuationSeparator" w:id="0">
    <w:p w14:paraId="008E1E7C" w14:textId="77777777" w:rsidR="000367F3" w:rsidRDefault="000367F3" w:rsidP="00375AE8">
      <w:r>
        <w:continuationSeparator/>
      </w:r>
    </w:p>
  </w:endnote>
  <w:endnote w:type="continuationNotice" w:id="1">
    <w:p w14:paraId="555FF994" w14:textId="77777777" w:rsidR="000367F3" w:rsidRDefault="000367F3" w:rsidP="00375A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nux Libertine"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84819765"/>
      <w:docPartObj>
        <w:docPartGallery w:val="Page Numbers (Bottom of Page)"/>
        <w:docPartUnique/>
      </w:docPartObj>
    </w:sdtPr>
    <w:sdtContent>
      <w:p w14:paraId="0DCB1EE4" w14:textId="1DCA5DF5" w:rsidR="003D2A93" w:rsidRDefault="003D2A93" w:rsidP="006918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96054F" w14:textId="69EBDB87" w:rsidR="00692BC7" w:rsidRDefault="00692BC7" w:rsidP="003D2A93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Linux Libertine" w:hAnsi="Linux Libertine" w:cs="Linux Libertine"/>
      </w:rPr>
      <w:id w:val="1211385850"/>
      <w:docPartObj>
        <w:docPartGallery w:val="Page Numbers (Bottom of Page)"/>
        <w:docPartUnique/>
      </w:docPartObj>
    </w:sdtPr>
    <w:sdtContent>
      <w:p w14:paraId="11B86F04" w14:textId="3F9AC6E1" w:rsidR="003D2A93" w:rsidRPr="003D2A93" w:rsidRDefault="003D2A93" w:rsidP="003D2A93">
        <w:pPr>
          <w:pStyle w:val="Footer"/>
          <w:framePr w:wrap="none" w:vAnchor="text" w:hAnchor="page" w:x="10662" w:y="1"/>
          <w:rPr>
            <w:rStyle w:val="PageNumber"/>
            <w:rFonts w:ascii="Linux Libertine" w:hAnsi="Linux Libertine" w:cs="Linux Libertine"/>
          </w:rPr>
        </w:pPr>
        <w:r w:rsidRPr="003D2A93">
          <w:rPr>
            <w:rStyle w:val="PageNumber"/>
            <w:rFonts w:ascii="Linux Libertine" w:hAnsi="Linux Libertine" w:cs="Linux Libertine"/>
          </w:rPr>
          <w:fldChar w:fldCharType="begin"/>
        </w:r>
        <w:r w:rsidRPr="003D2A93">
          <w:rPr>
            <w:rStyle w:val="PageNumber"/>
            <w:rFonts w:ascii="Linux Libertine" w:hAnsi="Linux Libertine" w:cs="Linux Libertine"/>
          </w:rPr>
          <w:instrText xml:space="preserve"> PAGE </w:instrText>
        </w:r>
        <w:r w:rsidRPr="003D2A93">
          <w:rPr>
            <w:rStyle w:val="PageNumber"/>
            <w:rFonts w:ascii="Linux Libertine" w:hAnsi="Linux Libertine" w:cs="Linux Libertine"/>
          </w:rPr>
          <w:fldChar w:fldCharType="separate"/>
        </w:r>
        <w:r w:rsidRPr="003D2A93">
          <w:rPr>
            <w:rStyle w:val="PageNumber"/>
            <w:rFonts w:ascii="Linux Libertine" w:hAnsi="Linux Libertine" w:cs="Linux Libertine"/>
            <w:noProof/>
          </w:rPr>
          <w:t>1</w:t>
        </w:r>
        <w:r w:rsidRPr="003D2A93">
          <w:rPr>
            <w:rStyle w:val="PageNumber"/>
            <w:rFonts w:ascii="Linux Libertine" w:hAnsi="Linux Libertine" w:cs="Linux Libertine"/>
          </w:rPr>
          <w:fldChar w:fldCharType="end"/>
        </w:r>
      </w:p>
    </w:sdtContent>
  </w:sdt>
  <w:p w14:paraId="165663DF" w14:textId="6A4AA736" w:rsidR="00692BC7" w:rsidRPr="003D2A93" w:rsidRDefault="003D2A93" w:rsidP="003D2A93">
    <w:pPr>
      <w:ind w:right="360"/>
      <w:rPr>
        <w:rFonts w:ascii="Linux Libertine" w:hAnsi="Linux Libertine" w:cs="Linux Libertine"/>
      </w:rPr>
    </w:pPr>
    <w:r>
      <w:rPr>
        <w:rFonts w:ascii="Linux Libertine" w:hAnsi="Linux Libertine" w:cs="Linux Libertine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FDADB0" wp14:editId="0EA246BA">
              <wp:simplePos x="0" y="0"/>
              <wp:positionH relativeFrom="column">
                <wp:posOffset>5761318</wp:posOffset>
              </wp:positionH>
              <wp:positionV relativeFrom="paragraph">
                <wp:posOffset>-413087</wp:posOffset>
              </wp:positionV>
              <wp:extent cx="0" cy="551292"/>
              <wp:effectExtent l="0" t="0" r="12700" b="7620"/>
              <wp:wrapNone/>
              <wp:docPr id="154033714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129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9ACEC0" id="Straight Connector 3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3.65pt,-32.55pt" to="453.65pt,1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" strokecolor="#141414 [3204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D397B" w14:textId="2DD2668C" w:rsidR="00093C46" w:rsidRDefault="00093C46" w:rsidP="0069187A">
    <w:pPr>
      <w:pStyle w:val="Footer"/>
      <w:framePr w:wrap="none" w:vAnchor="text" w:hAnchor="margin" w:xAlign="right" w:y="1"/>
      <w:rPr>
        <w:rStyle w:val="PageNumber"/>
      </w:rPr>
    </w:pPr>
  </w:p>
  <w:p w14:paraId="006D6307" w14:textId="17DB46B3" w:rsidR="00692BC7" w:rsidRDefault="00692BC7" w:rsidP="00093C46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3001" w14:textId="77777777" w:rsidR="000367F3" w:rsidRDefault="000367F3" w:rsidP="00375AE8">
      <w:r>
        <w:separator/>
      </w:r>
    </w:p>
  </w:footnote>
  <w:footnote w:type="continuationSeparator" w:id="0">
    <w:p w14:paraId="610AE1B7" w14:textId="77777777" w:rsidR="000367F3" w:rsidRDefault="000367F3" w:rsidP="00375AE8">
      <w:r>
        <w:continuationSeparator/>
      </w:r>
    </w:p>
  </w:footnote>
  <w:footnote w:type="continuationNotice" w:id="1">
    <w:p w14:paraId="0C924948" w14:textId="77777777" w:rsidR="000367F3" w:rsidRDefault="000367F3" w:rsidP="00375A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0277" w14:textId="77777777" w:rsidR="00ED598E" w:rsidRDefault="00ED598E" w:rsidP="00375AE8">
    <w:pPr>
      <w:pStyle w:val="Header"/>
    </w:pPr>
  </w:p>
  <w:p w14:paraId="1F061428" w14:textId="77777777" w:rsidR="00692BC7" w:rsidRDefault="00692BC7" w:rsidP="00375A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F2165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8E533FC"/>
    <w:multiLevelType w:val="hybridMultilevel"/>
    <w:tmpl w:val="21865DA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DE7AC4"/>
    <w:multiLevelType w:val="multilevel"/>
    <w:tmpl w:val="43F8EC94"/>
    <w:styleLink w:val="CurrentList3"/>
    <w:lvl w:ilvl="0">
      <w:start w:val="1"/>
      <w:numFmt w:val="bullet"/>
      <w:lvlText w:val=""/>
      <w:lvlJc w:val="left"/>
      <w:pPr>
        <w:ind w:left="57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175B8"/>
    <w:multiLevelType w:val="multilevel"/>
    <w:tmpl w:val="1EEEECD6"/>
    <w:styleLink w:val="CurrentList2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92D21"/>
    <w:multiLevelType w:val="hybridMultilevel"/>
    <w:tmpl w:val="1012FB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40DF7DF6"/>
    <w:multiLevelType w:val="multilevel"/>
    <w:tmpl w:val="1012FBC0"/>
    <w:styleLink w:val="CurrentList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12613"/>
    <w:multiLevelType w:val="hybridMultilevel"/>
    <w:tmpl w:val="1EEEECD6"/>
    <w:lvl w:ilvl="0" w:tplc="5DDE786A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974824"/>
    <w:multiLevelType w:val="hybridMultilevel"/>
    <w:tmpl w:val="88222AC6"/>
    <w:lvl w:ilvl="0" w:tplc="058643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20EAE"/>
    <w:multiLevelType w:val="hybridMultilevel"/>
    <w:tmpl w:val="43F8EC94"/>
    <w:lvl w:ilvl="0" w:tplc="275419C8">
      <w:start w:val="1"/>
      <w:numFmt w:val="bullet"/>
      <w:lvlText w:val=""/>
      <w:lvlJc w:val="left"/>
      <w:pPr>
        <w:ind w:left="576" w:hanging="21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020CD"/>
    <w:multiLevelType w:val="hybridMultilevel"/>
    <w:tmpl w:val="94305C36"/>
    <w:lvl w:ilvl="0" w:tplc="6A4E9E8E">
      <w:start w:val="1"/>
      <w:numFmt w:val="bullet"/>
      <w:lvlText w:val=""/>
      <w:lvlJc w:val="left"/>
      <w:pPr>
        <w:ind w:left="72" w:hanging="7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CB5A33"/>
    <w:multiLevelType w:val="hybridMultilevel"/>
    <w:tmpl w:val="3354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20F3B"/>
    <w:multiLevelType w:val="hybridMultilevel"/>
    <w:tmpl w:val="DB4A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D17FC9"/>
    <w:multiLevelType w:val="multilevel"/>
    <w:tmpl w:val="3B1E60B2"/>
    <w:styleLink w:val="CurrentList4"/>
    <w:lvl w:ilvl="0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7"/>
  </w:num>
  <w:num w:numId="20" w16cid:durableId="1367680001">
    <w:abstractNumId w:val="18"/>
  </w:num>
  <w:num w:numId="21" w16cid:durableId="1928147232">
    <w:abstractNumId w:val="21"/>
  </w:num>
  <w:num w:numId="22" w16cid:durableId="972059898">
    <w:abstractNumId w:val="22"/>
  </w:num>
  <w:num w:numId="23" w16cid:durableId="1940865432">
    <w:abstractNumId w:val="10"/>
  </w:num>
  <w:num w:numId="24" w16cid:durableId="1125543433">
    <w:abstractNumId w:val="13"/>
  </w:num>
  <w:num w:numId="25" w16cid:durableId="756904338">
    <w:abstractNumId w:val="15"/>
  </w:num>
  <w:num w:numId="26" w16cid:durableId="1589001390">
    <w:abstractNumId w:val="16"/>
  </w:num>
  <w:num w:numId="27" w16cid:durableId="1915386985">
    <w:abstractNumId w:val="12"/>
  </w:num>
  <w:num w:numId="28" w16cid:durableId="1275675372">
    <w:abstractNumId w:val="19"/>
  </w:num>
  <w:num w:numId="29" w16cid:durableId="143012160">
    <w:abstractNumId w:val="11"/>
  </w:num>
  <w:num w:numId="30" w16cid:durableId="588005517">
    <w:abstractNumId w:val="20"/>
  </w:num>
  <w:num w:numId="31" w16cid:durableId="3630166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DA"/>
    <w:rsid w:val="00003455"/>
    <w:rsid w:val="00013F1B"/>
    <w:rsid w:val="000167A5"/>
    <w:rsid w:val="000179B7"/>
    <w:rsid w:val="00021C10"/>
    <w:rsid w:val="00022D52"/>
    <w:rsid w:val="00032277"/>
    <w:rsid w:val="00032383"/>
    <w:rsid w:val="00032982"/>
    <w:rsid w:val="00034237"/>
    <w:rsid w:val="000367F3"/>
    <w:rsid w:val="00037A3D"/>
    <w:rsid w:val="00037A80"/>
    <w:rsid w:val="0004081D"/>
    <w:rsid w:val="00040D1B"/>
    <w:rsid w:val="00040D3C"/>
    <w:rsid w:val="00047720"/>
    <w:rsid w:val="00047C0B"/>
    <w:rsid w:val="000513D1"/>
    <w:rsid w:val="00051F57"/>
    <w:rsid w:val="00051FB8"/>
    <w:rsid w:val="000539BD"/>
    <w:rsid w:val="00054F5F"/>
    <w:rsid w:val="00057BCF"/>
    <w:rsid w:val="0006188E"/>
    <w:rsid w:val="00066E2A"/>
    <w:rsid w:val="00076DB4"/>
    <w:rsid w:val="000776C7"/>
    <w:rsid w:val="00081772"/>
    <w:rsid w:val="000817A7"/>
    <w:rsid w:val="0009195F"/>
    <w:rsid w:val="00093815"/>
    <w:rsid w:val="00093C46"/>
    <w:rsid w:val="0009406F"/>
    <w:rsid w:val="00094F1B"/>
    <w:rsid w:val="00096C6D"/>
    <w:rsid w:val="000B150C"/>
    <w:rsid w:val="000B1540"/>
    <w:rsid w:val="000B68C7"/>
    <w:rsid w:val="000C49DA"/>
    <w:rsid w:val="000D355D"/>
    <w:rsid w:val="000D4497"/>
    <w:rsid w:val="000D593B"/>
    <w:rsid w:val="000E748E"/>
    <w:rsid w:val="000F2473"/>
    <w:rsid w:val="0010459B"/>
    <w:rsid w:val="001046AC"/>
    <w:rsid w:val="00106388"/>
    <w:rsid w:val="00107EA6"/>
    <w:rsid w:val="0011008C"/>
    <w:rsid w:val="00111371"/>
    <w:rsid w:val="001172E5"/>
    <w:rsid w:val="00124C68"/>
    <w:rsid w:val="001274B5"/>
    <w:rsid w:val="00130146"/>
    <w:rsid w:val="0013063F"/>
    <w:rsid w:val="0013266B"/>
    <w:rsid w:val="00140528"/>
    <w:rsid w:val="001433E3"/>
    <w:rsid w:val="0014515C"/>
    <w:rsid w:val="0015058F"/>
    <w:rsid w:val="001560D1"/>
    <w:rsid w:val="00156D24"/>
    <w:rsid w:val="0016014D"/>
    <w:rsid w:val="001608CC"/>
    <w:rsid w:val="001608EC"/>
    <w:rsid w:val="00173926"/>
    <w:rsid w:val="00175251"/>
    <w:rsid w:val="00180178"/>
    <w:rsid w:val="0018191F"/>
    <w:rsid w:val="00181FE7"/>
    <w:rsid w:val="00186230"/>
    <w:rsid w:val="00186832"/>
    <w:rsid w:val="00187EFD"/>
    <w:rsid w:val="001949B5"/>
    <w:rsid w:val="001976EC"/>
    <w:rsid w:val="001A699F"/>
    <w:rsid w:val="001B76B4"/>
    <w:rsid w:val="001C2ADE"/>
    <w:rsid w:val="001D03C5"/>
    <w:rsid w:val="001D4B58"/>
    <w:rsid w:val="001D5FD0"/>
    <w:rsid w:val="001D6BD5"/>
    <w:rsid w:val="001D718E"/>
    <w:rsid w:val="001E1775"/>
    <w:rsid w:val="001E2167"/>
    <w:rsid w:val="001F1ED6"/>
    <w:rsid w:val="001F2647"/>
    <w:rsid w:val="001F3854"/>
    <w:rsid w:val="001F4750"/>
    <w:rsid w:val="001F4939"/>
    <w:rsid w:val="0020024D"/>
    <w:rsid w:val="00200572"/>
    <w:rsid w:val="002037E2"/>
    <w:rsid w:val="00204F44"/>
    <w:rsid w:val="002066C6"/>
    <w:rsid w:val="00207B6F"/>
    <w:rsid w:val="00213EBA"/>
    <w:rsid w:val="0021507B"/>
    <w:rsid w:val="00221B06"/>
    <w:rsid w:val="0023656E"/>
    <w:rsid w:val="00237C9D"/>
    <w:rsid w:val="00243F88"/>
    <w:rsid w:val="002444D7"/>
    <w:rsid w:val="00253474"/>
    <w:rsid w:val="00261354"/>
    <w:rsid w:val="00262033"/>
    <w:rsid w:val="00266A4A"/>
    <w:rsid w:val="00271453"/>
    <w:rsid w:val="002745F2"/>
    <w:rsid w:val="00276472"/>
    <w:rsid w:val="00276E4F"/>
    <w:rsid w:val="00286079"/>
    <w:rsid w:val="00287613"/>
    <w:rsid w:val="00292915"/>
    <w:rsid w:val="00295104"/>
    <w:rsid w:val="002964FB"/>
    <w:rsid w:val="0029653F"/>
    <w:rsid w:val="002969CE"/>
    <w:rsid w:val="00297C3B"/>
    <w:rsid w:val="002A6A8C"/>
    <w:rsid w:val="002B2E9A"/>
    <w:rsid w:val="002C0DDD"/>
    <w:rsid w:val="002C13E0"/>
    <w:rsid w:val="002C71BA"/>
    <w:rsid w:val="002D3A57"/>
    <w:rsid w:val="002D59A2"/>
    <w:rsid w:val="002D7D5A"/>
    <w:rsid w:val="002E5EDE"/>
    <w:rsid w:val="002F2A02"/>
    <w:rsid w:val="002F4A30"/>
    <w:rsid w:val="002F7C80"/>
    <w:rsid w:val="003022F0"/>
    <w:rsid w:val="00302F19"/>
    <w:rsid w:val="00304507"/>
    <w:rsid w:val="0030723D"/>
    <w:rsid w:val="003108DB"/>
    <w:rsid w:val="00310923"/>
    <w:rsid w:val="003111D8"/>
    <w:rsid w:val="003134E0"/>
    <w:rsid w:val="00325903"/>
    <w:rsid w:val="00331246"/>
    <w:rsid w:val="003319FB"/>
    <w:rsid w:val="00335EF1"/>
    <w:rsid w:val="00351571"/>
    <w:rsid w:val="00351D1B"/>
    <w:rsid w:val="00353EE0"/>
    <w:rsid w:val="00357FB1"/>
    <w:rsid w:val="00357FD0"/>
    <w:rsid w:val="003630D5"/>
    <w:rsid w:val="00370849"/>
    <w:rsid w:val="00374627"/>
    <w:rsid w:val="00375AE8"/>
    <w:rsid w:val="00380722"/>
    <w:rsid w:val="003808E9"/>
    <w:rsid w:val="00381A8F"/>
    <w:rsid w:val="003914C4"/>
    <w:rsid w:val="00394A6D"/>
    <w:rsid w:val="003A0756"/>
    <w:rsid w:val="003A63E2"/>
    <w:rsid w:val="003A6792"/>
    <w:rsid w:val="003B0701"/>
    <w:rsid w:val="003B2143"/>
    <w:rsid w:val="003B3F72"/>
    <w:rsid w:val="003B5792"/>
    <w:rsid w:val="003C0253"/>
    <w:rsid w:val="003C08B0"/>
    <w:rsid w:val="003C14A1"/>
    <w:rsid w:val="003C33A6"/>
    <w:rsid w:val="003C38F0"/>
    <w:rsid w:val="003C3B7B"/>
    <w:rsid w:val="003D2A93"/>
    <w:rsid w:val="003E4CBD"/>
    <w:rsid w:val="003F19B9"/>
    <w:rsid w:val="00400FD0"/>
    <w:rsid w:val="0040118E"/>
    <w:rsid w:val="0040695A"/>
    <w:rsid w:val="004075CE"/>
    <w:rsid w:val="004137AC"/>
    <w:rsid w:val="00420DE9"/>
    <w:rsid w:val="00422D86"/>
    <w:rsid w:val="004269B5"/>
    <w:rsid w:val="004337D0"/>
    <w:rsid w:val="00433CD1"/>
    <w:rsid w:val="00434EE7"/>
    <w:rsid w:val="00436D7C"/>
    <w:rsid w:val="00443391"/>
    <w:rsid w:val="00445933"/>
    <w:rsid w:val="004473AA"/>
    <w:rsid w:val="004476A1"/>
    <w:rsid w:val="004476B0"/>
    <w:rsid w:val="0045655D"/>
    <w:rsid w:val="0046070C"/>
    <w:rsid w:val="004667D0"/>
    <w:rsid w:val="00472983"/>
    <w:rsid w:val="00472B42"/>
    <w:rsid w:val="00482863"/>
    <w:rsid w:val="00485D98"/>
    <w:rsid w:val="004A040B"/>
    <w:rsid w:val="004A4BFA"/>
    <w:rsid w:val="004B572D"/>
    <w:rsid w:val="004B78D5"/>
    <w:rsid w:val="004C4EB3"/>
    <w:rsid w:val="004C5D0F"/>
    <w:rsid w:val="004D433E"/>
    <w:rsid w:val="004E0926"/>
    <w:rsid w:val="004E0AC9"/>
    <w:rsid w:val="004E13C8"/>
    <w:rsid w:val="004E24D7"/>
    <w:rsid w:val="004E47F6"/>
    <w:rsid w:val="004E6381"/>
    <w:rsid w:val="004F305A"/>
    <w:rsid w:val="004F4AB7"/>
    <w:rsid w:val="004F597B"/>
    <w:rsid w:val="004F6B74"/>
    <w:rsid w:val="004F7524"/>
    <w:rsid w:val="00502815"/>
    <w:rsid w:val="005048B8"/>
    <w:rsid w:val="00504917"/>
    <w:rsid w:val="00504FB9"/>
    <w:rsid w:val="005078CC"/>
    <w:rsid w:val="005114E7"/>
    <w:rsid w:val="00512388"/>
    <w:rsid w:val="00521ADB"/>
    <w:rsid w:val="00522041"/>
    <w:rsid w:val="00526FF4"/>
    <w:rsid w:val="005338E9"/>
    <w:rsid w:val="00536083"/>
    <w:rsid w:val="00542008"/>
    <w:rsid w:val="005463C0"/>
    <w:rsid w:val="00560D70"/>
    <w:rsid w:val="00571108"/>
    <w:rsid w:val="00582E2D"/>
    <w:rsid w:val="00591A5A"/>
    <w:rsid w:val="00596083"/>
    <w:rsid w:val="005A01AF"/>
    <w:rsid w:val="005A1336"/>
    <w:rsid w:val="005A1CE4"/>
    <w:rsid w:val="005A29F5"/>
    <w:rsid w:val="005A4ED1"/>
    <w:rsid w:val="005A77FC"/>
    <w:rsid w:val="005A7D8A"/>
    <w:rsid w:val="005C2BF4"/>
    <w:rsid w:val="005C73F2"/>
    <w:rsid w:val="005D035D"/>
    <w:rsid w:val="005D1B0F"/>
    <w:rsid w:val="005D49B2"/>
    <w:rsid w:val="005D53C6"/>
    <w:rsid w:val="005D5583"/>
    <w:rsid w:val="005D5D10"/>
    <w:rsid w:val="005E243F"/>
    <w:rsid w:val="005E5E55"/>
    <w:rsid w:val="005F04C0"/>
    <w:rsid w:val="005F08EF"/>
    <w:rsid w:val="005F6C5E"/>
    <w:rsid w:val="005F6E4B"/>
    <w:rsid w:val="005F7C90"/>
    <w:rsid w:val="006002EA"/>
    <w:rsid w:val="00600E4D"/>
    <w:rsid w:val="00601AFC"/>
    <w:rsid w:val="00602B6E"/>
    <w:rsid w:val="00605599"/>
    <w:rsid w:val="006103F1"/>
    <w:rsid w:val="00616068"/>
    <w:rsid w:val="00622ABB"/>
    <w:rsid w:val="00627B1A"/>
    <w:rsid w:val="00635D51"/>
    <w:rsid w:val="00640CCD"/>
    <w:rsid w:val="00653AE2"/>
    <w:rsid w:val="006604B6"/>
    <w:rsid w:val="006636A7"/>
    <w:rsid w:val="006677C6"/>
    <w:rsid w:val="006702D1"/>
    <w:rsid w:val="006734FD"/>
    <w:rsid w:val="0067792C"/>
    <w:rsid w:val="00677AD1"/>
    <w:rsid w:val="00681C5F"/>
    <w:rsid w:val="00684136"/>
    <w:rsid w:val="00692BC7"/>
    <w:rsid w:val="00692F19"/>
    <w:rsid w:val="006953A2"/>
    <w:rsid w:val="006A3D6F"/>
    <w:rsid w:val="006B2F72"/>
    <w:rsid w:val="006B4315"/>
    <w:rsid w:val="006B5B5A"/>
    <w:rsid w:val="006B61C2"/>
    <w:rsid w:val="006B770C"/>
    <w:rsid w:val="006C1FDF"/>
    <w:rsid w:val="006C3831"/>
    <w:rsid w:val="006C5400"/>
    <w:rsid w:val="006D236F"/>
    <w:rsid w:val="006D3A2B"/>
    <w:rsid w:val="006D4A3E"/>
    <w:rsid w:val="006E0605"/>
    <w:rsid w:val="006E401C"/>
    <w:rsid w:val="006F0EAE"/>
    <w:rsid w:val="006F2441"/>
    <w:rsid w:val="006F3CD7"/>
    <w:rsid w:val="007011FB"/>
    <w:rsid w:val="00711175"/>
    <w:rsid w:val="00712084"/>
    <w:rsid w:val="007148DA"/>
    <w:rsid w:val="00715A9C"/>
    <w:rsid w:val="007310C1"/>
    <w:rsid w:val="00731B01"/>
    <w:rsid w:val="0073594F"/>
    <w:rsid w:val="00756ED8"/>
    <w:rsid w:val="007571DC"/>
    <w:rsid w:val="00760A66"/>
    <w:rsid w:val="007659A9"/>
    <w:rsid w:val="00774126"/>
    <w:rsid w:val="0077621B"/>
    <w:rsid w:val="00781236"/>
    <w:rsid w:val="007906FB"/>
    <w:rsid w:val="007917EB"/>
    <w:rsid w:val="007929ED"/>
    <w:rsid w:val="007941C7"/>
    <w:rsid w:val="007963CE"/>
    <w:rsid w:val="00797A30"/>
    <w:rsid w:val="007A578A"/>
    <w:rsid w:val="007A7186"/>
    <w:rsid w:val="007B246A"/>
    <w:rsid w:val="007B28B1"/>
    <w:rsid w:val="007B5278"/>
    <w:rsid w:val="007C1F6A"/>
    <w:rsid w:val="007C4B5C"/>
    <w:rsid w:val="007D00B3"/>
    <w:rsid w:val="007D3B67"/>
    <w:rsid w:val="007D4BD3"/>
    <w:rsid w:val="007D6E97"/>
    <w:rsid w:val="007E0DA4"/>
    <w:rsid w:val="007E2C26"/>
    <w:rsid w:val="007E4A94"/>
    <w:rsid w:val="007E5FC9"/>
    <w:rsid w:val="007F3BA4"/>
    <w:rsid w:val="007F7FC9"/>
    <w:rsid w:val="00804A07"/>
    <w:rsid w:val="00813817"/>
    <w:rsid w:val="00814B06"/>
    <w:rsid w:val="0081510B"/>
    <w:rsid w:val="0081664F"/>
    <w:rsid w:val="00817B2B"/>
    <w:rsid w:val="00821E72"/>
    <w:rsid w:val="00824550"/>
    <w:rsid w:val="008270DD"/>
    <w:rsid w:val="00831561"/>
    <w:rsid w:val="00840643"/>
    <w:rsid w:val="008406FF"/>
    <w:rsid w:val="0084136C"/>
    <w:rsid w:val="008478E3"/>
    <w:rsid w:val="00852CAD"/>
    <w:rsid w:val="00853729"/>
    <w:rsid w:val="00855CA3"/>
    <w:rsid w:val="0086325C"/>
    <w:rsid w:val="00865C1E"/>
    <w:rsid w:val="008701BD"/>
    <w:rsid w:val="00873549"/>
    <w:rsid w:val="008761DD"/>
    <w:rsid w:val="00886378"/>
    <w:rsid w:val="00886E4A"/>
    <w:rsid w:val="0089060B"/>
    <w:rsid w:val="008916B6"/>
    <w:rsid w:val="00891AFF"/>
    <w:rsid w:val="00893702"/>
    <w:rsid w:val="008A5239"/>
    <w:rsid w:val="008B04D4"/>
    <w:rsid w:val="008B2593"/>
    <w:rsid w:val="008C0466"/>
    <w:rsid w:val="008D1166"/>
    <w:rsid w:val="008D2D73"/>
    <w:rsid w:val="008D4333"/>
    <w:rsid w:val="008D5413"/>
    <w:rsid w:val="008D5A41"/>
    <w:rsid w:val="008D6A27"/>
    <w:rsid w:val="008E038B"/>
    <w:rsid w:val="008E10EB"/>
    <w:rsid w:val="008E5671"/>
    <w:rsid w:val="008F194C"/>
    <w:rsid w:val="008F4A7E"/>
    <w:rsid w:val="008F58FB"/>
    <w:rsid w:val="008F75C9"/>
    <w:rsid w:val="00906CD7"/>
    <w:rsid w:val="009104D1"/>
    <w:rsid w:val="00911524"/>
    <w:rsid w:val="00911EED"/>
    <w:rsid w:val="00912D4C"/>
    <w:rsid w:val="00916DC1"/>
    <w:rsid w:val="00924DC2"/>
    <w:rsid w:val="0093056E"/>
    <w:rsid w:val="00937134"/>
    <w:rsid w:val="0093754D"/>
    <w:rsid w:val="00941325"/>
    <w:rsid w:val="009421BA"/>
    <w:rsid w:val="00942FBC"/>
    <w:rsid w:val="009441D5"/>
    <w:rsid w:val="00950405"/>
    <w:rsid w:val="00950EA4"/>
    <w:rsid w:val="00951B8C"/>
    <w:rsid w:val="00952F98"/>
    <w:rsid w:val="0095586E"/>
    <w:rsid w:val="00956C3B"/>
    <w:rsid w:val="00957931"/>
    <w:rsid w:val="009673CB"/>
    <w:rsid w:val="00971892"/>
    <w:rsid w:val="00973099"/>
    <w:rsid w:val="0097323F"/>
    <w:rsid w:val="0097448D"/>
    <w:rsid w:val="009757B2"/>
    <w:rsid w:val="009763C8"/>
    <w:rsid w:val="00981B32"/>
    <w:rsid w:val="00982EDE"/>
    <w:rsid w:val="009858B8"/>
    <w:rsid w:val="00991B59"/>
    <w:rsid w:val="00993C5B"/>
    <w:rsid w:val="009A12F5"/>
    <w:rsid w:val="009A3A2B"/>
    <w:rsid w:val="009B24B9"/>
    <w:rsid w:val="009C2119"/>
    <w:rsid w:val="009C2740"/>
    <w:rsid w:val="009C429D"/>
    <w:rsid w:val="009C6420"/>
    <w:rsid w:val="009C764D"/>
    <w:rsid w:val="009C7FD6"/>
    <w:rsid w:val="009D04EB"/>
    <w:rsid w:val="009D07B2"/>
    <w:rsid w:val="009D178F"/>
    <w:rsid w:val="009D41D9"/>
    <w:rsid w:val="009D5B56"/>
    <w:rsid w:val="009D6FC0"/>
    <w:rsid w:val="009E18C7"/>
    <w:rsid w:val="009E2738"/>
    <w:rsid w:val="009E3475"/>
    <w:rsid w:val="009E4B1E"/>
    <w:rsid w:val="009F2912"/>
    <w:rsid w:val="009F46BA"/>
    <w:rsid w:val="00A00679"/>
    <w:rsid w:val="00A07B9A"/>
    <w:rsid w:val="00A12FC0"/>
    <w:rsid w:val="00A206E8"/>
    <w:rsid w:val="00A249B7"/>
    <w:rsid w:val="00A26B46"/>
    <w:rsid w:val="00A321D4"/>
    <w:rsid w:val="00A36F7A"/>
    <w:rsid w:val="00A420A4"/>
    <w:rsid w:val="00A554F7"/>
    <w:rsid w:val="00A55D60"/>
    <w:rsid w:val="00A64A06"/>
    <w:rsid w:val="00A64F23"/>
    <w:rsid w:val="00A65277"/>
    <w:rsid w:val="00A7066C"/>
    <w:rsid w:val="00A70EFD"/>
    <w:rsid w:val="00A806D8"/>
    <w:rsid w:val="00A8131A"/>
    <w:rsid w:val="00A84FE8"/>
    <w:rsid w:val="00A85681"/>
    <w:rsid w:val="00A9330C"/>
    <w:rsid w:val="00AA1AAB"/>
    <w:rsid w:val="00AA2091"/>
    <w:rsid w:val="00AA30FF"/>
    <w:rsid w:val="00AB2C3D"/>
    <w:rsid w:val="00AB7998"/>
    <w:rsid w:val="00AC4DAF"/>
    <w:rsid w:val="00AD60F9"/>
    <w:rsid w:val="00AE3EC1"/>
    <w:rsid w:val="00AE4AD9"/>
    <w:rsid w:val="00AE69F2"/>
    <w:rsid w:val="00AF0CDA"/>
    <w:rsid w:val="00AF2446"/>
    <w:rsid w:val="00AF3073"/>
    <w:rsid w:val="00B01C5C"/>
    <w:rsid w:val="00B01EF3"/>
    <w:rsid w:val="00B063E6"/>
    <w:rsid w:val="00B15C87"/>
    <w:rsid w:val="00B1621B"/>
    <w:rsid w:val="00B163BA"/>
    <w:rsid w:val="00B16EC0"/>
    <w:rsid w:val="00B16FA5"/>
    <w:rsid w:val="00B203B6"/>
    <w:rsid w:val="00B24D05"/>
    <w:rsid w:val="00B342C0"/>
    <w:rsid w:val="00B34FBC"/>
    <w:rsid w:val="00B35070"/>
    <w:rsid w:val="00B415AA"/>
    <w:rsid w:val="00B430AF"/>
    <w:rsid w:val="00B45759"/>
    <w:rsid w:val="00B460E7"/>
    <w:rsid w:val="00B51C86"/>
    <w:rsid w:val="00B5201C"/>
    <w:rsid w:val="00B522D2"/>
    <w:rsid w:val="00B5257D"/>
    <w:rsid w:val="00B569E9"/>
    <w:rsid w:val="00B610B1"/>
    <w:rsid w:val="00B617D5"/>
    <w:rsid w:val="00B62AE5"/>
    <w:rsid w:val="00B74CAB"/>
    <w:rsid w:val="00B759CD"/>
    <w:rsid w:val="00B75D7A"/>
    <w:rsid w:val="00B769EE"/>
    <w:rsid w:val="00B8342B"/>
    <w:rsid w:val="00B86516"/>
    <w:rsid w:val="00B87AE7"/>
    <w:rsid w:val="00B95646"/>
    <w:rsid w:val="00BB273E"/>
    <w:rsid w:val="00BC038B"/>
    <w:rsid w:val="00BD3D10"/>
    <w:rsid w:val="00BD3DFB"/>
    <w:rsid w:val="00BD735D"/>
    <w:rsid w:val="00BF333C"/>
    <w:rsid w:val="00C03729"/>
    <w:rsid w:val="00C04033"/>
    <w:rsid w:val="00C10868"/>
    <w:rsid w:val="00C2165C"/>
    <w:rsid w:val="00C23A7B"/>
    <w:rsid w:val="00C2515A"/>
    <w:rsid w:val="00C309FE"/>
    <w:rsid w:val="00C30F46"/>
    <w:rsid w:val="00C351AE"/>
    <w:rsid w:val="00C408EA"/>
    <w:rsid w:val="00C40EF3"/>
    <w:rsid w:val="00C42AFE"/>
    <w:rsid w:val="00C42E8B"/>
    <w:rsid w:val="00C444AC"/>
    <w:rsid w:val="00C4723E"/>
    <w:rsid w:val="00C5362A"/>
    <w:rsid w:val="00C57E43"/>
    <w:rsid w:val="00C6464E"/>
    <w:rsid w:val="00C72B59"/>
    <w:rsid w:val="00C747EB"/>
    <w:rsid w:val="00C86F4F"/>
    <w:rsid w:val="00C8731D"/>
    <w:rsid w:val="00C904F1"/>
    <w:rsid w:val="00C9734F"/>
    <w:rsid w:val="00CA425C"/>
    <w:rsid w:val="00CA7C32"/>
    <w:rsid w:val="00CB2B80"/>
    <w:rsid w:val="00CB590E"/>
    <w:rsid w:val="00CC1BB4"/>
    <w:rsid w:val="00CC75DB"/>
    <w:rsid w:val="00CE57E2"/>
    <w:rsid w:val="00CF42A6"/>
    <w:rsid w:val="00D016ED"/>
    <w:rsid w:val="00D05F48"/>
    <w:rsid w:val="00D177BC"/>
    <w:rsid w:val="00D22D66"/>
    <w:rsid w:val="00D241A0"/>
    <w:rsid w:val="00D26571"/>
    <w:rsid w:val="00D2740F"/>
    <w:rsid w:val="00D33143"/>
    <w:rsid w:val="00D3494D"/>
    <w:rsid w:val="00D37B89"/>
    <w:rsid w:val="00D37D67"/>
    <w:rsid w:val="00D40C57"/>
    <w:rsid w:val="00D40D43"/>
    <w:rsid w:val="00D4111F"/>
    <w:rsid w:val="00D42E1C"/>
    <w:rsid w:val="00D468C9"/>
    <w:rsid w:val="00D47A0A"/>
    <w:rsid w:val="00D52131"/>
    <w:rsid w:val="00D54D13"/>
    <w:rsid w:val="00D56207"/>
    <w:rsid w:val="00D57651"/>
    <w:rsid w:val="00D6278D"/>
    <w:rsid w:val="00D6605B"/>
    <w:rsid w:val="00D73557"/>
    <w:rsid w:val="00D7441A"/>
    <w:rsid w:val="00D757F2"/>
    <w:rsid w:val="00D765AF"/>
    <w:rsid w:val="00D76A97"/>
    <w:rsid w:val="00D90A57"/>
    <w:rsid w:val="00D95183"/>
    <w:rsid w:val="00D96BF1"/>
    <w:rsid w:val="00DA04A2"/>
    <w:rsid w:val="00DA3A2B"/>
    <w:rsid w:val="00DB1A9E"/>
    <w:rsid w:val="00DD4208"/>
    <w:rsid w:val="00DF3D23"/>
    <w:rsid w:val="00DF4713"/>
    <w:rsid w:val="00E01B82"/>
    <w:rsid w:val="00E039D1"/>
    <w:rsid w:val="00E14698"/>
    <w:rsid w:val="00E17306"/>
    <w:rsid w:val="00E221D7"/>
    <w:rsid w:val="00E23538"/>
    <w:rsid w:val="00E321B6"/>
    <w:rsid w:val="00E35870"/>
    <w:rsid w:val="00E40C85"/>
    <w:rsid w:val="00E45F8D"/>
    <w:rsid w:val="00E52998"/>
    <w:rsid w:val="00E60461"/>
    <w:rsid w:val="00E71047"/>
    <w:rsid w:val="00E726F0"/>
    <w:rsid w:val="00E8036B"/>
    <w:rsid w:val="00E8065C"/>
    <w:rsid w:val="00EA1472"/>
    <w:rsid w:val="00EA295D"/>
    <w:rsid w:val="00EA2B92"/>
    <w:rsid w:val="00EB1034"/>
    <w:rsid w:val="00EB32EA"/>
    <w:rsid w:val="00EC12CE"/>
    <w:rsid w:val="00EC4D26"/>
    <w:rsid w:val="00ED598E"/>
    <w:rsid w:val="00ED7FEB"/>
    <w:rsid w:val="00EE25F3"/>
    <w:rsid w:val="00EE5064"/>
    <w:rsid w:val="00EE71E1"/>
    <w:rsid w:val="00EF0E9C"/>
    <w:rsid w:val="00EF21A3"/>
    <w:rsid w:val="00EF2D2A"/>
    <w:rsid w:val="00EF65B4"/>
    <w:rsid w:val="00F00F0A"/>
    <w:rsid w:val="00F02239"/>
    <w:rsid w:val="00F25BEE"/>
    <w:rsid w:val="00F3037F"/>
    <w:rsid w:val="00F34340"/>
    <w:rsid w:val="00F37140"/>
    <w:rsid w:val="00F40303"/>
    <w:rsid w:val="00F40F64"/>
    <w:rsid w:val="00F41BEE"/>
    <w:rsid w:val="00F45E15"/>
    <w:rsid w:val="00F50169"/>
    <w:rsid w:val="00F5224F"/>
    <w:rsid w:val="00F56C39"/>
    <w:rsid w:val="00F6006F"/>
    <w:rsid w:val="00F61EE6"/>
    <w:rsid w:val="00F66097"/>
    <w:rsid w:val="00F67DEE"/>
    <w:rsid w:val="00F77F9E"/>
    <w:rsid w:val="00F91F8A"/>
    <w:rsid w:val="00F926DE"/>
    <w:rsid w:val="00F93110"/>
    <w:rsid w:val="00F9566D"/>
    <w:rsid w:val="00FA1E9F"/>
    <w:rsid w:val="00FB1F7A"/>
    <w:rsid w:val="00FC1756"/>
    <w:rsid w:val="00FC4E24"/>
    <w:rsid w:val="00FD3E9F"/>
    <w:rsid w:val="00FD3EEA"/>
    <w:rsid w:val="00FD4034"/>
    <w:rsid w:val="00FE6058"/>
    <w:rsid w:val="00FF4A47"/>
    <w:rsid w:val="00FF712A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AB4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AE8"/>
    <w:pPr>
      <w:spacing w:after="120"/>
    </w:pPr>
    <w:rPr>
      <w:rFonts w:ascii="Aptos" w:hAnsi="Aptos"/>
      <w:color w:val="262626" w:themeColor="text1" w:themeTint="D9"/>
      <w:sz w:val="18"/>
      <w:szCs w:val="18"/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6BA"/>
    <w:pPr>
      <w:keepNext/>
      <w:keepLines/>
      <w:spacing w:before="200" w:after="80"/>
      <w:outlineLvl w:val="0"/>
    </w:pPr>
    <w:rPr>
      <w:rFonts w:eastAsiaTheme="majorEastAsia" w:cs="Times New Roman (Headings CS)"/>
      <w:b/>
      <w:sz w:val="21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A554F7"/>
    <w:pPr>
      <w:tabs>
        <w:tab w:val="num" w:pos="144"/>
      </w:tabs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F46BA"/>
    <w:rPr>
      <w:rFonts w:ascii="Aptos" w:eastAsiaTheme="majorEastAsia" w:hAnsi="Aptos" w:cs="Times New Roman (Headings CS)"/>
      <w:b/>
      <w:color w:val="262626" w:themeColor="text1" w:themeTint="D9"/>
      <w:sz w:val="21"/>
      <w:lang w:val="fr-CH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D6BD5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0695A"/>
    <w:pPr>
      <w:numPr>
        <w:numId w:val="25"/>
      </w:numPr>
    </w:pPr>
  </w:style>
  <w:style w:type="numbering" w:customStyle="1" w:styleId="CurrentList2">
    <w:name w:val="Current List2"/>
    <w:uiPriority w:val="99"/>
    <w:rsid w:val="0040695A"/>
    <w:pPr>
      <w:numPr>
        <w:numId w:val="27"/>
      </w:numPr>
    </w:pPr>
  </w:style>
  <w:style w:type="numbering" w:customStyle="1" w:styleId="CurrentList3">
    <w:name w:val="Current List3"/>
    <w:uiPriority w:val="99"/>
    <w:rsid w:val="0040695A"/>
    <w:pPr>
      <w:numPr>
        <w:numId w:val="29"/>
      </w:numPr>
    </w:pPr>
  </w:style>
  <w:style w:type="numbering" w:customStyle="1" w:styleId="CurrentList4">
    <w:name w:val="Current List4"/>
    <w:uiPriority w:val="99"/>
    <w:rsid w:val="0040695A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lementegotelli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cmgotelli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clementegotelli.com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lemente.gotelli@outlook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linkedin.com/in/cmgotelli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clemente.gotelli@outlook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FL-LHE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C:\Users\EPFL-LHE\AppData\Roaming\Microsoft\Templates\ATS bold classic resume.dotx</Template>
  <TotalTime>0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2026-01-19T23:01:00Z</dcterms:created>
  <dcterms:modified xsi:type="dcterms:W3CDTF">2026-01-19T23:01:00Z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